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FDD7601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CE895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0914256" w:rsidR="000D6B81" w:rsidRPr="000D6B81" w:rsidRDefault="000D6B81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951BFE1" w:rsidR="00872C0D" w:rsidRDefault="004D12D4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8C185" w14:textId="77777777" w:rsidR="00932EF2" w:rsidRDefault="00932EF2" w:rsidP="00DC1A1A">
      <w:pPr>
        <w:spacing w:after="0" w:line="240" w:lineRule="auto"/>
      </w:pPr>
      <w:r>
        <w:separator/>
      </w:r>
    </w:p>
    <w:p w14:paraId="69B4CCF4" w14:textId="77777777" w:rsidR="00932EF2" w:rsidRDefault="00932EF2"/>
    <w:p w14:paraId="58278AF9" w14:textId="77777777" w:rsidR="00932EF2" w:rsidRDefault="00932EF2" w:rsidP="00454290"/>
  </w:endnote>
  <w:endnote w:type="continuationSeparator" w:id="0">
    <w:p w14:paraId="506BC3E3" w14:textId="77777777" w:rsidR="00932EF2" w:rsidRDefault="00932EF2" w:rsidP="00DC1A1A">
      <w:pPr>
        <w:spacing w:after="0" w:line="240" w:lineRule="auto"/>
      </w:pPr>
      <w:r>
        <w:continuationSeparator/>
      </w:r>
    </w:p>
    <w:p w14:paraId="5146C02B" w14:textId="77777777" w:rsidR="00932EF2" w:rsidRDefault="00932EF2"/>
    <w:p w14:paraId="22471DE5" w14:textId="77777777" w:rsidR="00932EF2" w:rsidRDefault="00932EF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4D12D4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514B" w14:textId="77777777" w:rsidR="00932EF2" w:rsidRDefault="00932EF2" w:rsidP="00DC1A1A">
      <w:pPr>
        <w:spacing w:after="0" w:line="240" w:lineRule="auto"/>
      </w:pPr>
      <w:r>
        <w:separator/>
      </w:r>
    </w:p>
    <w:p w14:paraId="123980DE" w14:textId="77777777" w:rsidR="00932EF2" w:rsidRDefault="00932EF2"/>
    <w:p w14:paraId="4311773A" w14:textId="77777777" w:rsidR="00932EF2" w:rsidRDefault="00932EF2" w:rsidP="00454290"/>
  </w:footnote>
  <w:footnote w:type="continuationSeparator" w:id="0">
    <w:p w14:paraId="78CE874F" w14:textId="77777777" w:rsidR="00932EF2" w:rsidRDefault="00932EF2" w:rsidP="00DC1A1A">
      <w:pPr>
        <w:spacing w:after="0" w:line="240" w:lineRule="auto"/>
      </w:pPr>
      <w:r>
        <w:continuationSeparator/>
      </w:r>
    </w:p>
    <w:p w14:paraId="2629D1CB" w14:textId="77777777" w:rsidR="00932EF2" w:rsidRDefault="00932EF2"/>
    <w:p w14:paraId="2D622865" w14:textId="77777777" w:rsidR="00932EF2" w:rsidRDefault="00932EF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86E5EDB" w:rsidR="006E6CE4" w:rsidRPr="006E6CE4" w:rsidRDefault="00AB239B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Nome </w:t>
    </w:r>
    <w:proofErr w:type="spellStart"/>
    <w:r>
      <w:rPr>
        <w:rFonts w:ascii="Arial" w:hAnsi="Arial" w:cs="Arial"/>
        <w:lang w:val="fr-CH"/>
      </w:rPr>
      <w:t>Cognome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</Template>
  <TotalTime>1275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Michel Palucci</cp:lastModifiedBy>
  <cp:revision>227</cp:revision>
  <cp:lastPrinted>2017-03-29T10:57:00Z</cp:lastPrinted>
  <dcterms:created xsi:type="dcterms:W3CDTF">2026-01-26T14:27:00Z</dcterms:created>
  <dcterms:modified xsi:type="dcterms:W3CDTF">2026-04-17T12:54:00Z</dcterms:modified>
</cp:coreProperties>
</file>