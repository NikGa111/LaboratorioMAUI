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47DF44A" w:rsidR="005D6E86" w:rsidRPr="001D1B3C" w:rsidRDefault="00914AE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24.04.2026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6F117B18" w:rsidR="005D6E86" w:rsidRPr="001D1B3C" w:rsidRDefault="00914AE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00DDD815" w14:textId="77777777" w:rsidR="000D6B81" w:rsidRDefault="00914AEB" w:rsidP="003F4D80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Configurazione progetto con claude AI</w:t>
            </w:r>
          </w:p>
          <w:p w14:paraId="3BDFF3E9" w14:textId="5B563662" w:rsidR="00914AEB" w:rsidRPr="000D6B81" w:rsidRDefault="00914AEB" w:rsidP="003F4D80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cs di Badge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1FAAA89F" w:rsidR="000E3821" w:rsidRPr="001D1B3C" w:rsidRDefault="000E3821" w:rsidP="00F95575">
            <w:pPr>
              <w:rPr>
                <w:rFonts w:ascii="Arial" w:hAnsi="Arial" w:cs="Arial"/>
              </w:rPr>
            </w:pP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63B2B18B" w:rsidR="00632B06" w:rsidRPr="001D1B3C" w:rsidRDefault="00914AEB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Buono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FE733FA" w:rsidR="0091560D" w:rsidRPr="001D1B3C" w:rsidRDefault="00914AEB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Fine cs di</w:t>
            </w:r>
            <w:r w:rsidR="006B048A">
              <w:rPr>
                <w:rFonts w:ascii="Arial" w:hAnsi="Arial" w:cs="Arial"/>
              </w:rPr>
              <w:t xml:space="preserve"> Bedge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E5127EA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F4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14AEB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1A75085D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</w:p>
    <w:p w14:paraId="0D4874F0" w14:textId="53A630AA" w:rsidR="00914AEB" w:rsidRDefault="00914AEB" w:rsidP="000B69E9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Claude AI</w:t>
      </w:r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5C7D593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14AE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14AE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28E47CBB" w14:textId="2FBD4145" w:rsidR="00914AEB" w:rsidRDefault="00914AEB" w:rsidP="00872C0D">
      <w:pPr>
        <w:pStyle w:val="Nessunaspaziatura"/>
        <w:rPr>
          <w:rFonts w:ascii="Arial" w:hAnsi="Arial" w:cs="Arial"/>
        </w:rPr>
      </w:pPr>
      <w:bookmarkStart w:id="3" w:name="_Hlk219186319"/>
      <w:r w:rsidRPr="00914AEB">
        <w:rPr>
          <w:rFonts w:ascii="Arial" w:hAnsi="Arial" w:cs="Arial"/>
        </w:rPr>
        <w:t>MyRoutine è un progetto in C#. Utilizzerò il frame .NET MAUI con versione 8. MyRoutine consiste nell'avere un app che possa salvare una routine. Le parti del progetto sono: Home, Profilo, Statistiche, Routine e Impostazioni. Home: deve permettere di aggiungere velocemente le routine e di navigare tra le altre pagine. Profilo: deve mostrare il profilo. Inoltre ci sarà una sezione "Badge" con dentro le statistiche dell'utente. Esempio di badge: "Crea 5 attività". Statistiche: deve mostrare i badge e un grafico delle attività. Se clicco su un badge deve mostrarmelo ingrandito con una descrizione. Routine: deve mostrare le routine. Devono essere selezionate tramite un menu a tendina dal quale scegliere la routine da visualizzare. Deve permettere di modificare, creare e eliminare routine. Impostazioni: deve mostrare le impostazioni dell'app divise in sezioni, ad esempio "sfondo/tema", "accessibilità". Il progetto deve essere scritto in maniera semplice, deve essere commentato ma non eccessivamente, i nomi delle variabili devono essere parlanti ed in lingua italiana.</w:t>
      </w:r>
    </w:p>
    <w:p w14:paraId="16541A56" w14:textId="77777777" w:rsidR="00914AEB" w:rsidRPr="00872C0D" w:rsidRDefault="00914AEB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09B1779D" w:rsidR="00A46F22" w:rsidRDefault="00914AEB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È un prompt di contestualizzazione, il prompt dopo era per creare un prototipo di Badge.cs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121F94B6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14AE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14AE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42AD60E2" w:rsidR="00C14EAB" w:rsidRPr="001D1B3C" w:rsidRDefault="00914AEB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Avrei cercato nei vecchi progetti qualcosa di simile per avere una base di codice da cui partire. NON avrei iniziato da 0 il codice.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D2732" w14:textId="77777777" w:rsidR="00542D86" w:rsidRDefault="00542D86" w:rsidP="00DC1A1A">
      <w:pPr>
        <w:spacing w:after="0" w:line="240" w:lineRule="auto"/>
      </w:pPr>
      <w:r>
        <w:separator/>
      </w:r>
    </w:p>
    <w:p w14:paraId="47D58C38" w14:textId="77777777" w:rsidR="00542D86" w:rsidRDefault="00542D86"/>
    <w:p w14:paraId="66711F20" w14:textId="77777777" w:rsidR="00542D86" w:rsidRDefault="00542D86" w:rsidP="00454290"/>
  </w:endnote>
  <w:endnote w:type="continuationSeparator" w:id="0">
    <w:p w14:paraId="272F1B90" w14:textId="77777777" w:rsidR="00542D86" w:rsidRDefault="00542D86" w:rsidP="00DC1A1A">
      <w:pPr>
        <w:spacing w:after="0" w:line="240" w:lineRule="auto"/>
      </w:pPr>
      <w:r>
        <w:continuationSeparator/>
      </w:r>
    </w:p>
    <w:p w14:paraId="554123E6" w14:textId="77777777" w:rsidR="00542D86" w:rsidRDefault="00542D86"/>
    <w:p w14:paraId="3F0B1E6C" w14:textId="77777777" w:rsidR="00542D86" w:rsidRDefault="00542D86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7F52E2A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r w:rsidR="003F4D80">
          <w:rPr>
            <w:rFonts w:ascii="Arial" w:hAnsi="Arial" w:cs="Arial"/>
          </w:rPr>
          <w:t>MyRoutine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589E0" w14:textId="77777777" w:rsidR="00542D86" w:rsidRDefault="00542D86" w:rsidP="00DC1A1A">
      <w:pPr>
        <w:spacing w:after="0" w:line="240" w:lineRule="auto"/>
      </w:pPr>
      <w:r>
        <w:separator/>
      </w:r>
    </w:p>
    <w:p w14:paraId="29B70A4D" w14:textId="77777777" w:rsidR="00542D86" w:rsidRDefault="00542D86"/>
    <w:p w14:paraId="6E130117" w14:textId="77777777" w:rsidR="00542D86" w:rsidRDefault="00542D86" w:rsidP="00454290"/>
  </w:footnote>
  <w:footnote w:type="continuationSeparator" w:id="0">
    <w:p w14:paraId="10EA9E27" w14:textId="77777777" w:rsidR="00542D86" w:rsidRDefault="00542D86" w:rsidP="00DC1A1A">
      <w:pPr>
        <w:spacing w:after="0" w:line="240" w:lineRule="auto"/>
      </w:pPr>
      <w:r>
        <w:continuationSeparator/>
      </w:r>
    </w:p>
    <w:p w14:paraId="13C1FBC3" w14:textId="77777777" w:rsidR="00542D86" w:rsidRDefault="00542D86"/>
    <w:p w14:paraId="13E42728" w14:textId="77777777" w:rsidR="00542D86" w:rsidRDefault="00542D86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44083922" w:rsidR="006E6CE4" w:rsidRPr="006E6CE4" w:rsidRDefault="003F4D80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Nicola Galeano</w:t>
    </w:r>
    <w:r>
      <w:rPr>
        <w:rFonts w:ascii="Arial" w:hAnsi="Arial" w:cs="Arial"/>
        <w:lang w:val="fr-CH"/>
      </w:rPr>
      <w:tab/>
      <w:t>I2BD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4D80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4588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2D86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048A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3268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4AEB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2468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7F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3268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820D6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0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MyRoutine</Company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bzv463@cpt.local</cp:lastModifiedBy>
  <cp:revision>2</cp:revision>
  <cp:lastPrinted>2017-03-29T10:57:00Z</cp:lastPrinted>
  <dcterms:created xsi:type="dcterms:W3CDTF">2026-04-24T14:20:00Z</dcterms:created>
  <dcterms:modified xsi:type="dcterms:W3CDTF">2026-04-24T14:20:00Z</dcterms:modified>
</cp:coreProperties>
</file>