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FE6236A" w:rsidR="005D6E86" w:rsidRPr="001D1B3C" w:rsidRDefault="000C17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29.50.2026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793CCD1" w:rsidR="005D6E86" w:rsidRPr="001D1B3C" w:rsidRDefault="000C17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615C23F6" w:rsidR="000D6B81" w:rsidRPr="000D6B81" w:rsidRDefault="000C178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Preparato e testato </w:t>
            </w:r>
            <w:proofErr w:type="spellStart"/>
            <w:r>
              <w:rPr>
                <w:rFonts w:ascii="Arial" w:hAnsi="Arial" w:cs="Arial"/>
              </w:rPr>
              <w:t>automation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test</w:t>
            </w:r>
            <w:r>
              <w:rPr>
                <w:rFonts w:ascii="Arial" w:hAnsi="Arial" w:cs="Arial"/>
              </w:rPr>
              <w:t xml:space="preserve"> con maestro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75732DB" w:rsidR="000C178F" w:rsidRPr="001D1B3C" w:rsidRDefault="000C178F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Compatibilità tra telefono e pc: modifica di impostazioni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948E4E7" w:rsidR="00632B06" w:rsidRPr="001D1B3C" w:rsidRDefault="000C17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giorno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3F69A51" w:rsidR="0091560D" w:rsidRPr="001D1B3C" w:rsidRDefault="000C178F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Finire </w:t>
            </w:r>
            <w:proofErr w:type="spellStart"/>
            <w:r>
              <w:rPr>
                <w:rFonts w:ascii="Arial" w:hAnsi="Arial" w:cs="Arial"/>
              </w:rPr>
              <w:t>automation</w:t>
            </w:r>
            <w:proofErr w:type="spellEnd"/>
            <w:r>
              <w:rPr>
                <w:rFonts w:ascii="Arial" w:hAnsi="Arial" w:cs="Arial"/>
              </w:rPr>
              <w:t xml:space="preserve"> test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C6B6577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178F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10B8C74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178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178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0AC166BF" w:rsidR="00872C0D" w:rsidRDefault="000C178F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Ho bisogno di cancellare un testo, come faccio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69FC931F" w:rsidR="00A46F22" w:rsidRDefault="000C178F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Diversi esempi di cui nessuno funzionante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6AB1105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7AE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178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4B37DCD6" w14:textId="77777777" w:rsidR="000C178F" w:rsidRDefault="000C178F" w:rsidP="00872C0D">
      <w:pPr>
        <w:pStyle w:val="Nessunaspaziatura"/>
        <w:rPr>
          <w:rFonts w:ascii="Arial" w:hAnsi="Arial" w:cs="Arial"/>
          <w:b/>
          <w:bCs/>
        </w:rPr>
      </w:pPr>
    </w:p>
    <w:p w14:paraId="29FDA84B" w14:textId="3FA747AC" w:rsidR="000C178F" w:rsidRPr="00872C0D" w:rsidRDefault="000C178F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Cercato nella documentazione ufficiale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5E520" w14:textId="77777777" w:rsidR="00A2519A" w:rsidRDefault="00A2519A" w:rsidP="00DC1A1A">
      <w:pPr>
        <w:spacing w:after="0" w:line="240" w:lineRule="auto"/>
      </w:pPr>
      <w:r>
        <w:separator/>
      </w:r>
    </w:p>
    <w:p w14:paraId="4D53EB85" w14:textId="77777777" w:rsidR="00A2519A" w:rsidRDefault="00A2519A"/>
    <w:p w14:paraId="277F2090" w14:textId="77777777" w:rsidR="00A2519A" w:rsidRDefault="00A2519A" w:rsidP="00454290"/>
  </w:endnote>
  <w:endnote w:type="continuationSeparator" w:id="0">
    <w:p w14:paraId="4F366CE7" w14:textId="77777777" w:rsidR="00A2519A" w:rsidRDefault="00A2519A" w:rsidP="00DC1A1A">
      <w:pPr>
        <w:spacing w:after="0" w:line="240" w:lineRule="auto"/>
      </w:pPr>
      <w:r>
        <w:continuationSeparator/>
      </w:r>
    </w:p>
    <w:p w14:paraId="75FCAD89" w14:textId="77777777" w:rsidR="00A2519A" w:rsidRDefault="00A2519A"/>
    <w:p w14:paraId="799A55E1" w14:textId="77777777" w:rsidR="00A2519A" w:rsidRDefault="00A2519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7CA2FA8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5D972" w14:textId="77777777" w:rsidR="00A2519A" w:rsidRDefault="00A2519A" w:rsidP="00DC1A1A">
      <w:pPr>
        <w:spacing w:after="0" w:line="240" w:lineRule="auto"/>
      </w:pPr>
      <w:r>
        <w:separator/>
      </w:r>
    </w:p>
    <w:p w14:paraId="4D83D184" w14:textId="77777777" w:rsidR="00A2519A" w:rsidRDefault="00A2519A"/>
    <w:p w14:paraId="55098C65" w14:textId="77777777" w:rsidR="00A2519A" w:rsidRDefault="00A2519A" w:rsidP="00454290"/>
  </w:footnote>
  <w:footnote w:type="continuationSeparator" w:id="0">
    <w:p w14:paraId="60694CC2" w14:textId="77777777" w:rsidR="00A2519A" w:rsidRDefault="00A2519A" w:rsidP="00DC1A1A">
      <w:pPr>
        <w:spacing w:after="0" w:line="240" w:lineRule="auto"/>
      </w:pPr>
      <w:r>
        <w:continuationSeparator/>
      </w:r>
    </w:p>
    <w:p w14:paraId="42B29714" w14:textId="77777777" w:rsidR="00A2519A" w:rsidRDefault="00A2519A"/>
    <w:p w14:paraId="585AA39F" w14:textId="77777777" w:rsidR="00A2519A" w:rsidRDefault="00A2519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2A8D3289" w:rsidR="006E6CE4" w:rsidRPr="006E6CE4" w:rsidRDefault="00C27AE6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Leonardo Vanini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178F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5B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33E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19A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1D03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5F1CED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67158"/>
    <w:rsid w:val="00BC14BB"/>
    <w:rsid w:val="00BC1A6D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51D03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7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MyRoutine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ofs699@cpt.local</cp:lastModifiedBy>
  <cp:revision>2</cp:revision>
  <cp:lastPrinted>2017-03-29T10:57:00Z</cp:lastPrinted>
  <dcterms:created xsi:type="dcterms:W3CDTF">2026-05-29T14:11:00Z</dcterms:created>
  <dcterms:modified xsi:type="dcterms:W3CDTF">2026-05-29T14:11:00Z</dcterms:modified>
</cp:coreProperties>
</file>