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D1B3C" w:rsidR="008021E1" w:rsidP="004A4DE3" w:rsidRDefault="008021E1" w14:paraId="567C6E07" w14:textId="77777777">
      <w:pPr>
        <w:pStyle w:val="Titolo"/>
        <w:pBdr>
          <w:bottom w:val="single" w:color="auto" w:sz="4" w:space="4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Pr="001D1B3C" w:rsidR="005D6E86" w:rsidTr="7927EB05" w14:paraId="21FBC82D" w14:textId="77777777">
        <w:trPr>
          <w:trHeight w:val="199"/>
        </w:trPr>
        <w:tc>
          <w:tcPr>
            <w:tcW w:w="1250" w:type="pct"/>
            <w:tcMar/>
            <w:vAlign w:val="center"/>
          </w:tcPr>
          <w:p w:rsidRPr="001D1B3C" w:rsidR="005D6E86" w:rsidP="00632B06" w:rsidRDefault="005D6E86" w14:paraId="7E95F4CE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tcMar/>
            <w:vAlign w:val="center"/>
          </w:tcPr>
          <w:p w:rsidRPr="001D1B3C" w:rsidR="005D6E86" w:rsidP="00632B06" w:rsidRDefault="00651DA4" w14:paraId="59DD831D" w14:textId="213D8654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Pr="001D1B3C" w:rsidR="005D6E86" w:rsidTr="7927EB05" w14:paraId="7AC6273A" w14:textId="77777777">
        <w:trPr>
          <w:trHeight w:val="196"/>
        </w:trPr>
        <w:tc>
          <w:tcPr>
            <w:tcW w:w="1250" w:type="pct"/>
            <w:tcMar/>
            <w:vAlign w:val="center"/>
          </w:tcPr>
          <w:p w:rsidRPr="001D1B3C" w:rsidR="005D6E86" w:rsidP="00632B06" w:rsidRDefault="005D6E86" w14:paraId="533B3B9D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tcMar/>
            <w:vAlign w:val="center"/>
          </w:tcPr>
          <w:p w:rsidRPr="001D1B3C" w:rsidR="005D6E86" w:rsidP="00632B06" w:rsidRDefault="005D6E86" w14:paraId="226AEB00" w14:textId="677666BB">
            <w:pPr>
              <w:rPr>
                <w:rFonts w:ascii="Arial" w:hAnsi="Arial" w:cs="Arial"/>
              </w:rPr>
            </w:pPr>
            <w:r w:rsidRPr="7927EB05" w:rsidR="1D61D06F">
              <w:rPr>
                <w:rFonts w:ascii="Arial" w:hAnsi="Arial" w:cs="Arial"/>
              </w:rPr>
              <w:t>09.05.2026</w:t>
            </w:r>
          </w:p>
        </w:tc>
      </w:tr>
      <w:tr w:rsidRPr="001D1B3C" w:rsidR="005D6E86" w:rsidTr="7927EB05" w14:paraId="5F311D0D" w14:textId="77777777">
        <w:trPr>
          <w:trHeight w:val="250"/>
        </w:trPr>
        <w:tc>
          <w:tcPr>
            <w:tcW w:w="1250" w:type="pct"/>
            <w:tcMar/>
            <w:vAlign w:val="center"/>
          </w:tcPr>
          <w:p w:rsidRPr="001D1B3C" w:rsidR="005D6E86" w:rsidP="00632B06" w:rsidRDefault="005D6E86" w14:paraId="1EDBE02C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tcMar/>
            <w:vAlign w:val="center"/>
          </w:tcPr>
          <w:p w:rsidRPr="001D1B3C" w:rsidR="005D6E86" w:rsidP="00632B06" w:rsidRDefault="005D6E86" w14:paraId="7433B473" w14:textId="6B777D95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tcMar/>
            <w:vAlign w:val="center"/>
          </w:tcPr>
          <w:p w:rsidRPr="001D1B3C" w:rsidR="005D6E86" w:rsidP="00632B06" w:rsidRDefault="005D6E86" w14:paraId="7E9E9004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tcMar/>
            <w:vAlign w:val="center"/>
          </w:tcPr>
          <w:p w:rsidRPr="001D1B3C" w:rsidR="005D6E86" w:rsidP="00632B06" w:rsidRDefault="005D6E86" w14:paraId="2407ED8E" w14:textId="3CC40A00">
            <w:pPr>
              <w:rPr>
                <w:rFonts w:ascii="Arial" w:hAnsi="Arial" w:cs="Arial"/>
              </w:rPr>
            </w:pPr>
            <w:r w:rsidRPr="7927EB05" w:rsidR="5349E5A6">
              <w:rPr>
                <w:rFonts w:ascii="Arial" w:hAnsi="Arial" w:cs="Arial"/>
              </w:rPr>
              <w:t>X</w:t>
            </w:r>
          </w:p>
        </w:tc>
      </w:tr>
    </w:tbl>
    <w:p w:rsidRPr="001D1B3C" w:rsidR="00632B06" w:rsidP="00AB580C" w:rsidRDefault="00632B06" w14:paraId="7A346BF6" w14:textId="777777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1D1B3C" w:rsidR="00632B06" w:rsidTr="7927EB05" w14:paraId="5EC4B851" w14:textId="77777777">
        <w:tc>
          <w:tcPr>
            <w:tcW w:w="9854" w:type="dxa"/>
            <w:shd w:val="clear" w:color="auto" w:fill="D9D9D9" w:themeFill="background1" w:themeFillShade="D9"/>
            <w:tcMar/>
          </w:tcPr>
          <w:p w:rsidRPr="001D1B3C" w:rsidR="00632B06" w:rsidP="00AB580C" w:rsidRDefault="00632B06" w14:paraId="481EC051" w14:textId="77777777">
            <w:pPr>
              <w:rPr>
                <w:rFonts w:ascii="Arial" w:hAnsi="Arial" w:cs="Arial"/>
              </w:rPr>
            </w:pPr>
            <w:bookmarkStart w:name="OLE_LINK10" w:id="0"/>
            <w:bookmarkStart w:name="OLE_LINK11" w:id="1"/>
            <w:bookmarkStart w:name="OLE_LINK12" w:id="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Pr="008F5E5F" w:rsidR="00632B06" w:rsidTr="7927EB05" w14:paraId="199D0E7C" w14:textId="77777777">
        <w:trPr>
          <w:trHeight w:val="4050"/>
        </w:trPr>
        <w:tc>
          <w:tcPr>
            <w:tcW w:w="9854" w:type="dxa"/>
            <w:tcMar/>
          </w:tcPr>
          <w:p w:rsidRPr="000D6B81" w:rsidR="000D6B81" w:rsidP="000D6B81" w:rsidRDefault="000D6B81" w14:paraId="3BDFF3E9" w14:textId="51D83483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 w:rsidRPr="7927EB05" w:rsidR="6F249B42">
              <w:rPr>
                <w:rFonts w:ascii="Arial" w:hAnsi="Arial" w:cs="Arial"/>
              </w:rPr>
              <w:t>Nessuno</w:t>
            </w:r>
          </w:p>
        </w:tc>
      </w:tr>
      <w:bookmarkEnd w:id="0"/>
      <w:bookmarkEnd w:id="1"/>
      <w:bookmarkEnd w:id="2"/>
    </w:tbl>
    <w:p w:rsidRPr="00140581" w:rsidR="004B7227" w:rsidP="00AB580C" w:rsidRDefault="004B7227" w14:paraId="7DBC64FA" w14:textId="777777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1D1B3C" w:rsidR="00632B06" w:rsidTr="7927EB05" w14:paraId="5257DD22" w14:textId="77777777">
        <w:tc>
          <w:tcPr>
            <w:tcW w:w="9854" w:type="dxa"/>
            <w:shd w:val="clear" w:color="auto" w:fill="D9D9D9" w:themeFill="background1" w:themeFillShade="D9"/>
            <w:tcMar/>
          </w:tcPr>
          <w:p w:rsidRPr="001D1B3C" w:rsidR="00632B06" w:rsidP="00434F37" w:rsidRDefault="00632B06" w14:paraId="1C21A8DD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Pr="001D1B3C" w:rsidR="00632B06" w:rsidTr="7927EB05" w14:paraId="02711B10" w14:textId="77777777">
        <w:tc>
          <w:tcPr>
            <w:tcW w:w="9854" w:type="dxa"/>
            <w:tcMar/>
          </w:tcPr>
          <w:p w:rsidRPr="001D1B3C" w:rsidR="000E3821" w:rsidP="7927EB05" w:rsidRDefault="000E3821" w14:paraId="176C0C8B" w14:textId="018AB9A5">
            <w:pPr>
              <w:rPr>
                <w:rFonts w:ascii="Arial" w:hAnsi="Arial" w:cs="Arial"/>
              </w:rPr>
            </w:pPr>
            <w:r w:rsidRPr="7927EB05" w:rsidR="77BDD9B2">
              <w:rPr>
                <w:rFonts w:ascii="Arial" w:hAnsi="Arial" w:cs="Arial"/>
              </w:rPr>
              <w:t>Impossibilità di aprire il progetto con visual studio 2026, installato 2022 e cancellato altro</w:t>
            </w:r>
          </w:p>
          <w:p w:rsidRPr="001D1B3C" w:rsidR="000E3821" w:rsidP="7927EB05" w:rsidRDefault="000E3821" w14:paraId="61C7CE4A" w14:textId="7F72724A">
            <w:pPr>
              <w:rPr>
                <w:rFonts w:ascii="Arial" w:hAnsi="Arial" w:cs="Arial"/>
              </w:rPr>
            </w:pPr>
            <w:r w:rsidRPr="7927EB05" w:rsidR="77BDD9B2">
              <w:rPr>
                <w:rFonts w:ascii="Arial" w:hAnsi="Arial" w:cs="Arial"/>
              </w:rPr>
              <w:t>Impossibile accedere ai file del progetto, dopo diversi tentativi si è risolto da solo</w:t>
            </w:r>
          </w:p>
          <w:p w:rsidRPr="001D1B3C" w:rsidR="000E3821" w:rsidP="7927EB05" w:rsidRDefault="000E3821" w14:paraId="1EB9EAF0" w14:textId="697C88EB">
            <w:pPr>
              <w:rPr>
                <w:rFonts w:ascii="Arial" w:hAnsi="Arial" w:cs="Arial"/>
              </w:rPr>
            </w:pPr>
            <w:r w:rsidRPr="7927EB05" w:rsidR="77BDD9B2">
              <w:rPr>
                <w:rFonts w:ascii="Arial" w:hAnsi="Arial" w:cs="Arial"/>
              </w:rPr>
              <w:t xml:space="preserve">Impossibile eseguire il progetto, per mancanza di </w:t>
            </w:r>
            <w:r w:rsidRPr="7927EB05" w:rsidR="77BDD9B2">
              <w:rPr>
                <w:rFonts w:ascii="Arial" w:hAnsi="Arial" w:cs="Arial"/>
              </w:rPr>
              <w:t>sdk</w:t>
            </w:r>
            <w:r w:rsidRPr="7927EB05" w:rsidR="77BDD9B2">
              <w:rPr>
                <w:rFonts w:ascii="Arial" w:hAnsi="Arial" w:cs="Arial"/>
              </w:rPr>
              <w:t xml:space="preserve"> </w:t>
            </w:r>
            <w:r w:rsidRPr="7927EB05" w:rsidR="77BDD9B2">
              <w:rPr>
                <w:rFonts w:ascii="Arial" w:hAnsi="Arial" w:cs="Arial"/>
              </w:rPr>
              <w:t>8.*</w:t>
            </w:r>
            <w:r w:rsidRPr="7927EB05" w:rsidR="77BDD9B2">
              <w:rPr>
                <w:rFonts w:ascii="Arial" w:hAnsi="Arial" w:cs="Arial"/>
              </w:rPr>
              <w:t xml:space="preserve">, </w:t>
            </w:r>
            <w:r w:rsidRPr="7927EB05" w:rsidR="77BDD9B2">
              <w:rPr>
                <w:rFonts w:ascii="Arial" w:hAnsi="Arial" w:cs="Arial"/>
              </w:rPr>
              <w:t>perchè</w:t>
            </w:r>
            <w:r w:rsidRPr="7927EB05" w:rsidR="77BDD9B2">
              <w:rPr>
                <w:rFonts w:ascii="Arial" w:hAnsi="Arial" w:cs="Arial"/>
              </w:rPr>
              <w:t xml:space="preserve"> presenti </w:t>
            </w:r>
            <w:r w:rsidRPr="7927EB05" w:rsidR="77BDD9B2">
              <w:rPr>
                <w:rFonts w:ascii="Arial" w:hAnsi="Arial" w:cs="Arial"/>
              </w:rPr>
              <w:t>9.*</w:t>
            </w:r>
            <w:r w:rsidRPr="7927EB05" w:rsidR="77BDD9B2">
              <w:rPr>
                <w:rFonts w:ascii="Arial" w:hAnsi="Arial" w:cs="Arial"/>
              </w:rPr>
              <w:t>, aggiunta delle nuove sdk.</w:t>
            </w:r>
          </w:p>
          <w:p w:rsidRPr="001D1B3C" w:rsidR="000E3821" w:rsidP="7927EB05" w:rsidRDefault="000E3821" w14:paraId="73780923" w14:textId="5B12F2A2">
            <w:pPr>
              <w:rPr>
                <w:rFonts w:ascii="Arial" w:hAnsi="Arial" w:cs="Arial"/>
              </w:rPr>
            </w:pPr>
            <w:r w:rsidRPr="7927EB05" w:rsidR="77BDD9B2">
              <w:rPr>
                <w:rFonts w:ascii="Arial" w:hAnsi="Arial" w:cs="Arial"/>
              </w:rPr>
              <w:t xml:space="preserve">Continua ad utilizzare le </w:t>
            </w:r>
            <w:r w:rsidRPr="7927EB05" w:rsidR="77BDD9B2">
              <w:rPr>
                <w:rFonts w:ascii="Arial" w:hAnsi="Arial" w:cs="Arial"/>
              </w:rPr>
              <w:t>9.*</w:t>
            </w:r>
            <w:r w:rsidRPr="7927EB05" w:rsidR="77BDD9B2">
              <w:rPr>
                <w:rFonts w:ascii="Arial" w:hAnsi="Arial" w:cs="Arial"/>
              </w:rPr>
              <w:t xml:space="preserve">, anche se esplicitamente </w:t>
            </w:r>
            <w:r w:rsidRPr="7927EB05" w:rsidR="77BDD9B2">
              <w:rPr>
                <w:rFonts w:ascii="Arial" w:hAnsi="Arial" w:cs="Arial"/>
              </w:rPr>
              <w:t>obblihgato</w:t>
            </w:r>
            <w:r w:rsidRPr="7927EB05" w:rsidR="77BDD9B2">
              <w:rPr>
                <w:rFonts w:ascii="Arial" w:hAnsi="Arial" w:cs="Arial"/>
              </w:rPr>
              <w:t xml:space="preserve"> a usare 8.*</w:t>
            </w:r>
          </w:p>
          <w:p w:rsidRPr="001D1B3C" w:rsidR="000E3821" w:rsidP="7927EB05" w:rsidRDefault="000E3821" w14:paraId="63B4E459" w14:textId="39BC701B">
            <w:pPr>
              <w:rPr>
                <w:rFonts w:ascii="Arial" w:hAnsi="Arial" w:cs="Arial"/>
              </w:rPr>
            </w:pPr>
            <w:r w:rsidRPr="7927EB05" w:rsidR="77BDD9B2">
              <w:rPr>
                <w:rFonts w:ascii="Arial" w:hAnsi="Arial" w:cs="Arial"/>
                <w:lang w:val="it-IT"/>
              </w:rPr>
              <w:t xml:space="preserve">Disinstallazione delle </w:t>
            </w:r>
            <w:r w:rsidRPr="7927EB05" w:rsidR="77BDD9B2">
              <w:rPr>
                <w:rFonts w:ascii="Arial" w:hAnsi="Arial" w:cs="Arial"/>
                <w:lang w:val="it-IT"/>
              </w:rPr>
              <w:t>sdk</w:t>
            </w:r>
            <w:r w:rsidRPr="7927EB05" w:rsidR="77BDD9B2">
              <w:rPr>
                <w:rFonts w:ascii="Arial" w:hAnsi="Arial" w:cs="Arial"/>
                <w:lang w:val="it-IT"/>
              </w:rPr>
              <w:t xml:space="preserve"> </w:t>
            </w:r>
            <w:r w:rsidRPr="7927EB05" w:rsidR="77BDD9B2">
              <w:rPr>
                <w:rFonts w:ascii="Arial" w:hAnsi="Arial" w:cs="Arial"/>
                <w:lang w:val="it-IT"/>
              </w:rPr>
              <w:t>9.*</w:t>
            </w:r>
            <w:r w:rsidRPr="7927EB05" w:rsidR="77BDD9B2">
              <w:rPr>
                <w:rFonts w:ascii="Arial" w:hAnsi="Arial" w:cs="Arial"/>
                <w:lang w:val="it-IT"/>
              </w:rPr>
              <w:t>, visual studio non funziona più.</w:t>
            </w:r>
          </w:p>
          <w:p w:rsidRPr="001D1B3C" w:rsidR="000E3821" w:rsidP="7927EB05" w:rsidRDefault="000E3821" w14:paraId="72692557" w14:textId="5141BB0D">
            <w:pPr>
              <w:rPr>
                <w:rFonts w:ascii="Arial" w:hAnsi="Arial" w:cs="Arial"/>
                <w:lang w:val="it-IT"/>
              </w:rPr>
            </w:pPr>
            <w:r w:rsidRPr="7927EB05" w:rsidR="77BDD9B2">
              <w:rPr>
                <w:rFonts w:ascii="Arial" w:hAnsi="Arial" w:cs="Arial"/>
                <w:lang w:val="it-IT"/>
              </w:rPr>
              <w:t>Tentativo di installare visual studio 2022 versione 17.9, ma su situ ufficiale appare solo 2026, e su altri siti si arriva solo alla 17.14.</w:t>
            </w:r>
          </w:p>
          <w:p w:rsidRPr="001D1B3C" w:rsidR="000E3821" w:rsidP="7927EB05" w:rsidRDefault="000E3821" w14:paraId="28D00F92" w14:textId="71C181BB">
            <w:pPr>
              <w:rPr>
                <w:rFonts w:ascii="Arial" w:hAnsi="Arial" w:cs="Arial"/>
                <w:lang w:val="it-IT"/>
              </w:rPr>
            </w:pPr>
            <w:r w:rsidRPr="7927EB05" w:rsidR="1F1D5F66">
              <w:rPr>
                <w:rFonts w:ascii="Arial" w:hAnsi="Arial" w:cs="Arial"/>
                <w:lang w:val="it-IT"/>
              </w:rPr>
              <w:t xml:space="preserve">Verifica su più siti e fonti, ma unico file trovato per versione 17.9 si rivela un file virus o corrotto, </w:t>
            </w:r>
            <w:r w:rsidRPr="7927EB05" w:rsidR="1F1D5F66">
              <w:rPr>
                <w:rFonts w:ascii="Arial" w:hAnsi="Arial" w:cs="Arial"/>
                <w:lang w:val="it-IT"/>
              </w:rPr>
              <w:t>perchè</w:t>
            </w:r>
            <w:r w:rsidRPr="7927EB05" w:rsidR="1F1D5F66">
              <w:rPr>
                <w:rFonts w:ascii="Arial" w:hAnsi="Arial" w:cs="Arial"/>
                <w:lang w:val="it-IT"/>
              </w:rPr>
              <w:t xml:space="preserve"> intercettato da antivirus.</w:t>
            </w:r>
          </w:p>
          <w:p w:rsidRPr="001D1B3C" w:rsidR="000E3821" w:rsidP="7927EB05" w:rsidRDefault="000E3821" w14:paraId="6035BD77" w14:textId="1F87B0A9">
            <w:pPr>
              <w:rPr>
                <w:rFonts w:ascii="Arial" w:hAnsi="Arial" w:cs="Arial"/>
                <w:lang w:val="it-IT"/>
              </w:rPr>
            </w:pPr>
          </w:p>
          <w:p w:rsidRPr="001D1B3C" w:rsidR="000E3821" w:rsidP="7927EB05" w:rsidRDefault="000E3821" w14:paraId="0FCB39B2" w14:textId="4FA0D7FF">
            <w:pPr>
              <w:rPr>
                <w:rFonts w:ascii="Arial" w:hAnsi="Arial" w:cs="Arial"/>
                <w:lang w:val="it-IT"/>
              </w:rPr>
            </w:pPr>
            <w:r w:rsidRPr="7927EB05" w:rsidR="1F1D5F66">
              <w:rPr>
                <w:rFonts w:ascii="Arial" w:hAnsi="Arial" w:cs="Arial"/>
                <w:lang w:val="it-IT"/>
              </w:rPr>
              <w:t>Mi sono arreso, a scuola copierò visual studio 2022</w:t>
            </w:r>
          </w:p>
        </w:tc>
      </w:tr>
    </w:tbl>
    <w:p w:rsidRPr="001D1B3C" w:rsidR="00632B06" w:rsidP="00AB580C" w:rsidRDefault="0056591C" w14:paraId="4827ED88" w14:textId="0948032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1D1B3C" w:rsidR="00632B06" w:rsidTr="7927EB05" w14:paraId="5C1F9C53" w14:textId="77777777">
        <w:tc>
          <w:tcPr>
            <w:tcW w:w="9854" w:type="dxa"/>
            <w:shd w:val="clear" w:color="auto" w:fill="D9D9D9" w:themeFill="background1" w:themeFillShade="D9"/>
            <w:tcMar/>
          </w:tcPr>
          <w:p w:rsidRPr="001D1B3C" w:rsidR="00632B06" w:rsidP="00434F37" w:rsidRDefault="00632B06" w14:paraId="3ED06781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Pr="001D1B3C" w:rsidR="00632B06" w:rsidTr="7927EB05" w14:paraId="440A9960" w14:textId="77777777">
        <w:tc>
          <w:tcPr>
            <w:tcW w:w="9854" w:type="dxa"/>
            <w:tcMar/>
          </w:tcPr>
          <w:p w:rsidRPr="001D1B3C" w:rsidR="00632B06" w:rsidP="00434F37" w:rsidRDefault="00632B06" w14:paraId="43BCFB89" w14:textId="195E8394">
            <w:pPr>
              <w:rPr>
                <w:rFonts w:ascii="Arial" w:hAnsi="Arial" w:cs="Arial"/>
              </w:rPr>
            </w:pPr>
            <w:r w:rsidRPr="7927EB05" w:rsidR="09B5F2F1">
              <w:rPr>
                <w:rFonts w:ascii="Arial" w:hAnsi="Arial" w:cs="Arial"/>
              </w:rPr>
              <w:t>Oggi dovevo lavorare almeno 4-5 ore, ma a causa dei problemi riscontrati sono in stallo</w:t>
            </w:r>
          </w:p>
        </w:tc>
      </w:tr>
    </w:tbl>
    <w:p w:rsidRPr="001D1B3C" w:rsidR="00632B06" w:rsidP="00AB580C" w:rsidRDefault="00632B06" w14:paraId="65AAD336" w14:textId="777777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1D1B3C" w:rsidR="00632B06" w:rsidTr="7927EB05" w14:paraId="6DD0965E" w14:textId="77777777">
        <w:tc>
          <w:tcPr>
            <w:tcW w:w="9854" w:type="dxa"/>
            <w:shd w:val="clear" w:color="auto" w:fill="D9D9D9" w:themeFill="background1" w:themeFillShade="D9"/>
            <w:tcMar/>
          </w:tcPr>
          <w:p w:rsidRPr="001D1B3C" w:rsidR="00632B06" w:rsidP="00434F37" w:rsidRDefault="00632B06" w14:paraId="6575A890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Pr="001D1B3C" w:rsidR="00632B06" w:rsidTr="7927EB05" w14:paraId="1A1AF97C" w14:textId="77777777">
        <w:tc>
          <w:tcPr>
            <w:tcW w:w="9854" w:type="dxa"/>
            <w:tcMar/>
          </w:tcPr>
          <w:p w:rsidRPr="001D1B3C" w:rsidR="0091560D" w:rsidP="00AB239B" w:rsidRDefault="0091560D" w14:paraId="7625903A" w14:textId="75080184">
            <w:pPr>
              <w:rPr>
                <w:rFonts w:ascii="Arial" w:hAnsi="Arial" w:cs="Arial"/>
              </w:rPr>
            </w:pPr>
            <w:r w:rsidRPr="7927EB05" w:rsidR="536F9701">
              <w:rPr>
                <w:rFonts w:ascii="Arial" w:hAnsi="Arial" w:cs="Arial"/>
              </w:rPr>
              <w:t>Riuscire a poter lavorare al progetto anche da casa</w:t>
            </w:r>
          </w:p>
        </w:tc>
      </w:tr>
    </w:tbl>
    <w:p w:rsidRPr="001D1B3C" w:rsidR="00B74878" w:rsidP="00632B06" w:rsidRDefault="00B74878" w14:paraId="17E1B9A1" w14:textId="77777777">
      <w:pPr>
        <w:rPr>
          <w:rFonts w:ascii="Arial" w:hAnsi="Arial" w:cs="Arial"/>
        </w:rPr>
      </w:pPr>
    </w:p>
    <w:p w:rsidRPr="001D1B3C" w:rsidR="00E43E19" w:rsidRDefault="00E43E19" w14:paraId="499B1614" w14:textId="77777777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:rsidRPr="001D1B3C" w:rsidR="00E43E19" w:rsidP="00E43E19" w:rsidRDefault="00E43E19" w14:paraId="5DAAC6C5" w14:textId="77777777">
      <w:pPr>
        <w:pStyle w:val="Titolo2"/>
        <w:pBdr>
          <w:bottom w:val="single" w:color="auto" w:sz="4" w:space="1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:rsidR="00872C0D" w:rsidP="00872C0D" w:rsidRDefault="00872C0D" w14:paraId="7B9854AC" w14:textId="77777777">
      <w:pPr>
        <w:pStyle w:val="Nessunaspaziatura"/>
        <w:rPr>
          <w:rFonts w:ascii="Arial" w:hAnsi="Arial" w:cs="Arial"/>
          <w:b/>
          <w:bCs/>
        </w:rPr>
      </w:pPr>
    </w:p>
    <w:p w:rsidR="00872C0D" w:rsidP="00872C0D" w:rsidRDefault="00000000" w14:paraId="1DF533E9" w14:textId="14812E50">
      <w:pPr>
        <w:pStyle w:val="Nessunaspaziatura"/>
        <w:rPr>
          <w:rFonts w:ascii="Arial" w:hAnsi="Arial" w:cs="Arial"/>
        </w:rPr>
      </w:pPr>
      <w:sdt>
        <w:sdtPr>
          <w:id w:val="1421220160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00BE6107">
            <w:rPr>
              <w:rFonts w:ascii="MS Gothic" w:hAnsi="MS Gothic" w:eastAsia="MS Gothic" w:cs="Segoe UI Symbol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Nessuno</w:t>
      </w:r>
      <w:r>
        <w:br/>
      </w:r>
      <w:sdt>
        <w:sdtPr>
          <w:id w:val="-742338143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00CE0F49">
            <w:rPr>
              <w:rFonts w:ascii="MS Gothic" w:hAnsi="MS Gothic" w:eastAsia="MS Gothic" w:cs="Segoe UI Symbol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Occasionale</w:t>
      </w:r>
      <w:r>
        <w:br/>
      </w:r>
      <w:sdt>
        <w:sdtPr>
          <w:id w:val="-1715336551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563CD134">
            <w:rPr>
              <w:rFonts w:ascii="MS Gothic" w:hAnsi="MS Gothic" w:eastAsia="MS Gothic" w:cs="MS Gothic"/>
            </w:rPr>
            <w:t>☒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Frequente</w:t>
      </w:r>
    </w:p>
    <w:p w:rsidRPr="00872C0D" w:rsidR="00872C0D" w:rsidP="00872C0D" w:rsidRDefault="00872C0D" w14:paraId="62D53AFF" w14:textId="77777777">
      <w:pPr>
        <w:pStyle w:val="Nessunaspaziatura"/>
        <w:rPr>
          <w:rFonts w:ascii="Arial" w:hAnsi="Arial" w:cs="Arial"/>
        </w:rPr>
      </w:pPr>
    </w:p>
    <w:p w:rsidR="00872C0D" w:rsidP="000B69E9" w:rsidRDefault="00872C0D" w14:paraId="2945422C" w14:textId="3C1270B5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:rsidRPr="00872C0D" w:rsidR="00872C0D" w:rsidP="00872C0D" w:rsidRDefault="00872C0D" w14:paraId="61085D49" w14:textId="77777777">
      <w:pPr>
        <w:pStyle w:val="Nessunaspaziatura"/>
        <w:rPr>
          <w:rFonts w:ascii="Arial" w:hAnsi="Arial" w:cs="Arial"/>
        </w:rPr>
      </w:pPr>
    </w:p>
    <w:p w:rsidR="00872C0D" w:rsidP="00872C0D" w:rsidRDefault="00872C0D" w14:paraId="18EFA86B" w14:textId="2A29A4A7">
      <w:pPr>
        <w:pStyle w:val="Nessunaspaziatura"/>
        <w:rPr>
          <w:rFonts w:ascii="Arial" w:hAnsi="Arial" w:cs="Arial"/>
        </w:rPr>
      </w:pPr>
      <w:r w:rsidRPr="7927EB05" w:rsidR="00872C0D">
        <w:rPr>
          <w:rFonts w:ascii="Arial" w:hAnsi="Arial" w:cs="Arial"/>
          <w:b w:val="1"/>
          <w:bCs w:val="1"/>
        </w:rPr>
        <w:t>Per cosa l’ho usata oggi</w:t>
      </w:r>
      <w:r>
        <w:br/>
      </w:r>
      <w:sdt>
        <w:sdtPr>
          <w:id w:val="1884593211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5851D353">
            <w:rPr>
              <w:rFonts w:ascii="MS Gothic" w:hAnsi="MS Gothic" w:eastAsia="MS Gothic" w:cs="MS Gothic"/>
            </w:rPr>
            <w:t>☒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Chiarire concetti</w:t>
      </w:r>
      <w:r>
        <w:br/>
      </w:r>
      <w:sdt>
        <w:sdtPr>
          <w:id w:val="-1631012876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00AB239B">
            <w:rPr>
              <w:rFonts w:ascii="MS Gothic" w:hAnsi="MS Gothic" w:eastAsia="MS Gothic" w:cs="Segoe UI Symbol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Supporto al codice</w:t>
      </w:r>
      <w:r>
        <w:br/>
      </w:r>
      <w:sdt>
        <w:sdtPr>
          <w:id w:val="-1613741001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1BBD63A0">
            <w:rPr>
              <w:rFonts w:ascii="MS Gothic" w:hAnsi="MS Gothic" w:eastAsia="MS Gothic" w:cs="MS Gothic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Debug</w:t>
      </w:r>
      <w:r>
        <w:br/>
      </w:r>
      <w:sdt>
        <w:sdtPr>
          <w:id w:val="2095202320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00F659AF">
            <w:rPr>
              <w:rFonts w:ascii="MS Gothic" w:hAnsi="MS Gothic" w:eastAsia="MS Gothic" w:cs="Segoe UI Symbol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Riorganizzare idee / testi</w:t>
      </w:r>
      <w:r>
        <w:br/>
      </w:r>
      <w:sdt>
        <w:sdtPr>
          <w:id w:val="1630749212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3EDB8FDE">
            <w:rPr>
              <w:rFonts w:ascii="MS Gothic" w:hAnsi="MS Gothic" w:eastAsia="MS Gothic" w:cs="MS Gothic"/>
            </w:rPr>
            <w:t>☒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Altro:</w:t>
      </w:r>
      <w:r w:rsidRPr="7927EB05" w:rsidR="7BB534A4">
        <w:rPr>
          <w:rFonts w:ascii="Arial" w:hAnsi="Arial" w:cs="Arial"/>
        </w:rPr>
        <w:t xml:space="preserve"> </w:t>
      </w:r>
      <w:r w:rsidRPr="7927EB05" w:rsidR="2B3F8E36">
        <w:rPr>
          <w:rFonts w:ascii="Arial" w:hAnsi="Arial" w:cs="Arial"/>
        </w:rPr>
        <w:t>Cercare di installare versione corretta di visual studio</w:t>
      </w:r>
    </w:p>
    <w:p w:rsidRPr="00872C0D" w:rsidR="00872C0D" w:rsidP="00872C0D" w:rsidRDefault="00872C0D" w14:paraId="3D1CBDC1" w14:textId="77777777">
      <w:pPr>
        <w:pStyle w:val="Nessunaspaziatura"/>
        <w:rPr>
          <w:rFonts w:ascii="Arial" w:hAnsi="Arial" w:cs="Arial"/>
        </w:rPr>
      </w:pPr>
    </w:p>
    <w:p w:rsidR="00872C0D" w:rsidP="00872C0D" w:rsidRDefault="00872C0D" w14:paraId="12A86763" w14:textId="77777777">
      <w:pPr>
        <w:pStyle w:val="Nessunaspaziatura"/>
        <w:rPr>
          <w:rFonts w:ascii="Arial" w:hAnsi="Arial" w:cs="Arial"/>
          <w:b/>
          <w:bCs/>
        </w:rPr>
      </w:pPr>
      <w:r w:rsidRPr="7927EB05" w:rsidR="00872C0D">
        <w:rPr>
          <w:rFonts w:ascii="Arial" w:hAnsi="Arial" w:cs="Arial"/>
          <w:b w:val="1"/>
          <w:bCs w:val="1"/>
        </w:rPr>
        <w:t>Esempio significativo di utilizzo (UNO SOLO)</w:t>
      </w:r>
    </w:p>
    <w:p w:rsidR="55744C81" w:rsidP="7927EB05" w:rsidRDefault="55744C81" w14:paraId="74BAC9B4" w14:textId="2620278E">
      <w:pPr>
        <w:pStyle w:val="Nessunaspaziatura"/>
      </w:pPr>
      <w:r w:rsidRPr="7927EB05" w:rsidR="55744C81">
        <w:rPr>
          <w:rFonts w:ascii="Arial" w:hAnsi="Arial" w:eastAsia="Arial" w:cs="Arial"/>
          <w:noProof w:val="0"/>
          <w:sz w:val="22"/>
          <w:szCs w:val="22"/>
          <w:lang w:val="it-CH"/>
        </w:rPr>
        <w:t xml:space="preserve">1&gt;------ Inizio compilazione: Progetto: MyRoutineNew, Configurazione: Debug Any CPU ------ Non è stato possibile ripristinare C:\Users\linos\Documents\GitHub\Modulo322\2_Applicativo\Sviluppo\Applicazione\MyRoutineNew\MyRoutineNew.csproj (in 11 ms). Il ripristino del pacchetto NuGet non è riuscito. Vedere la finestra Elenco errori per un elenco dettagliato di avvisi ed errori. 1&gt;C:\Program Files\dotnet\sdk\9.0.313\Sdks\Microsoft.NET.Sdk\targets\Microsoft.NET.Sdk.ImportWorkloads.targets(38,5): error NETSDK1147: per compilare questo progetto devono essere installati i seguenti carichi di lavoro: maui-android 1&gt;C:\Program Files\dotnet\sdk\9.0.313\Sdks\Microsoft.NET.Sdk\targets\Microsoft.NET.Sdk.ImportWorkloads.targets(38,5): error NETSDK1147: Per installare questi carichi di lavoro, eseguire il seguente comando: dotnet workload restore 1&gt;Compilazione progetto "MyRoutineNew.csproj" NON COMPLETATA. 1&gt;C:\Program Files\dotnet\sdk\9.0.313\Sdks\Microsoft.NET.Sdk\targets\Microsoft.NET.Sdk.ImportWorkloads.targets(38,5): error NETSDK1147: per compilare questo progetto devono essere installati i seguenti carichi di lavoro: maui-tizen 1&gt;C:\Program Files\dotnet\sdk\9.0.313\Sdks\Microsoft.NET.Sdk\targets\Microsoft.NET.Sdk.ImportWorkloads.targets(38,5): error NETSDK1147: Per installare questi carichi di lavoro, eseguire il seguente comando: dotnet workload restore 1&gt;Compilazione progetto "MyRoutineNew.csproj" NON COMPLETATA. 1&gt;C:\Program Files\dotnet\sdk\9.0.313\Sdks\Microsoft.NET.Sdk\targets\Microsoft.NET.Sdk.ImportWorkloads.targets(38,5): error NETSDK1147: per compilare questo progetto devono essere installati i seguenti carichi di lavoro: maui-ios wasm-tools-net8 1&gt;C:\Program Files\dotnet\sdk\9.0.313\Sdks\Microsoft.NET.Sdk\targets\Microsoft.NET.Sdk.ImportWorkloads.targets(38,5): error NETSDK1147: Per installare questi carichi di lavoro, eseguire il seguente comando: dotnet workload restore 1&gt;Compilazione progetto "MyRoutineNew.csproj" NON COMPLETATA. 1&gt;C:\Program Files\dotnet\sdk\9.0.313\Sdks\Microsoft.NET.Sdk\targets\Microsoft.NET.Sdk.ImportWorkloads.targets(38,5): error NETSDK1147: per compilare questo progetto devono essere installati i seguenti carichi di lavoro: maui-maccatalyst wasm-tools-net8 1&gt;C:\Program Files\dotnet\sdk\9.0.313\Sdks\Microsoft.NET.Sdk\targets\Microsoft.NET.Sdk.ImportWorkloads.targets(38,5): error NETSDK1147: Per installare questi carichi di lavoro, eseguire il seguente comando: dotnet workload restore 1&gt;Compilazione progetto "MyRoutineNew.csproj" NON COMPLETATA. ========== Compilazione: 0 completato/i, 1 non riuscito/i, 0 aggiornato/i, 0 ignorato/i ========== ========== Compilazione completato alle 14:07 e ha richiesto 00.295 secondi ========== </w:t>
      </w:r>
    </w:p>
    <w:p w:rsidR="7927EB05" w:rsidP="7927EB05" w:rsidRDefault="7927EB05" w14:paraId="31FBD1D8" w14:textId="1C71ADB1">
      <w:pPr>
        <w:pStyle w:val="Nessunaspaziatura"/>
        <w:rPr>
          <w:rFonts w:ascii="Arial" w:hAnsi="Arial" w:eastAsia="Arial" w:cs="Arial"/>
          <w:noProof w:val="0"/>
          <w:sz w:val="22"/>
          <w:szCs w:val="22"/>
          <w:lang w:val="it-CH"/>
        </w:rPr>
      </w:pPr>
    </w:p>
    <w:p w:rsidR="55744C81" w:rsidP="7927EB05" w:rsidRDefault="55744C81" w14:paraId="277EB8A4" w14:textId="46FD997F">
      <w:pPr>
        <w:pStyle w:val="Nessunaspaziatura"/>
      </w:pPr>
      <w:r w:rsidRPr="7927EB05" w:rsidR="55744C81">
        <w:rPr>
          <w:rFonts w:ascii="Arial" w:hAnsi="Arial" w:eastAsia="Arial" w:cs="Arial"/>
          <w:noProof w:val="0"/>
          <w:sz w:val="22"/>
          <w:szCs w:val="22"/>
          <w:lang w:val="it-CH"/>
        </w:rPr>
        <w:t xml:space="preserve">Errori riscontrati su visual studio 2022 in un progetto </w:t>
      </w:r>
      <w:r w:rsidRPr="7927EB05" w:rsidR="55744C81">
        <w:rPr>
          <w:rFonts w:ascii="Arial" w:hAnsi="Arial" w:eastAsia="Arial" w:cs="Arial"/>
          <w:noProof w:val="0"/>
          <w:sz w:val="22"/>
          <w:szCs w:val="22"/>
          <w:lang w:val="it-CH"/>
        </w:rPr>
        <w:t>maui</w:t>
      </w:r>
    </w:p>
    <w:p w:rsidRPr="00872C0D" w:rsidR="00A46F22" w:rsidP="00872C0D" w:rsidRDefault="00A46F22" w14:paraId="5C786056" w14:textId="77777777">
      <w:pPr>
        <w:pStyle w:val="Nessunaspaziatura"/>
        <w:rPr>
          <w:rFonts w:ascii="Arial" w:hAnsi="Arial" w:cs="Arial"/>
        </w:rPr>
      </w:pPr>
      <w:bookmarkStart w:name="_Hlk219186319" w:id="3"/>
    </w:p>
    <w:p w:rsidRPr="00872C0D" w:rsidR="00872C0D" w:rsidP="00872C0D" w:rsidRDefault="00872C0D" w14:paraId="5E004E79" w14:textId="77777777">
      <w:pPr>
        <w:pStyle w:val="Nessunaspaziatura"/>
        <w:rPr>
          <w:rFonts w:ascii="Arial" w:hAnsi="Arial" w:cs="Arial"/>
        </w:rPr>
      </w:pPr>
      <w:r w:rsidRPr="7927EB05" w:rsidR="00872C0D">
        <w:rPr>
          <w:rFonts w:ascii="Arial" w:hAnsi="Arial" w:cs="Arial"/>
          <w:b w:val="1"/>
          <w:bCs w:val="1"/>
        </w:rPr>
        <w:t>Cosa mi ha dato l’AI</w:t>
      </w:r>
      <w:bookmarkEnd w:id="3"/>
    </w:p>
    <w:p w:rsidR="7BD0150E" w:rsidP="7927EB05" w:rsidRDefault="7BD0150E" w14:paraId="3478D081" w14:textId="0166262E">
      <w:pPr>
        <w:spacing w:before="240" w:beforeAutospacing="off" w:after="240" w:afterAutospacing="off"/>
      </w:pPr>
      <w:r w:rsidRPr="7927EB05" w:rsidR="7BD0150E">
        <w:rPr>
          <w:rFonts w:ascii="Arial" w:hAnsi="Arial" w:eastAsia="Arial" w:cs="Arial"/>
          <w:noProof w:val="0"/>
          <w:sz w:val="22"/>
          <w:szCs w:val="22"/>
          <w:lang w:val="it-CH"/>
        </w:rPr>
        <w:t xml:space="preserve">Il tuo errore è </w:t>
      </w:r>
      <w:r w:rsidRPr="7927EB05" w:rsidR="7BD0150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it-CH"/>
        </w:rPr>
        <w:t>classico quando Visual Studio 2022 non ha installato i workload MAUI necessari</w:t>
      </w:r>
      <w:r w:rsidRPr="7927EB05" w:rsidR="7BD0150E">
        <w:rPr>
          <w:rFonts w:ascii="Arial" w:hAnsi="Arial" w:eastAsia="Arial" w:cs="Arial"/>
          <w:noProof w:val="0"/>
          <w:sz w:val="22"/>
          <w:szCs w:val="22"/>
          <w:lang w:val="it-CH"/>
        </w:rPr>
        <w:t xml:space="preserve">, oppure quando il tuo SDK .NET è </w:t>
      </w:r>
      <w:r w:rsidRPr="7927EB05" w:rsidR="7BD0150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it-CH"/>
        </w:rPr>
        <w:t>più nuovo</w:t>
      </w:r>
      <w:r w:rsidRPr="7927EB05" w:rsidR="7BD0150E">
        <w:rPr>
          <w:rFonts w:ascii="Arial" w:hAnsi="Arial" w:eastAsia="Arial" w:cs="Arial"/>
          <w:noProof w:val="0"/>
          <w:sz w:val="22"/>
          <w:szCs w:val="22"/>
          <w:lang w:val="it-CH"/>
        </w:rPr>
        <w:t xml:space="preserve"> di quello supportato da Visual Studio.</w:t>
      </w:r>
    </w:p>
    <w:p w:rsidR="7BD0150E" w:rsidP="7927EB05" w:rsidRDefault="7BD0150E" w14:paraId="025AA316" w14:textId="44ABF895">
      <w:pPr>
        <w:spacing w:before="240" w:beforeAutospacing="off" w:after="240" w:afterAutospacing="off"/>
      </w:pPr>
      <w:r w:rsidRPr="7927EB05" w:rsidR="7BD0150E">
        <w:rPr>
          <w:rFonts w:ascii="Arial" w:hAnsi="Arial" w:eastAsia="Arial" w:cs="Arial"/>
          <w:noProof w:val="0"/>
          <w:sz w:val="22"/>
          <w:szCs w:val="22"/>
          <w:lang w:val="it-CH"/>
        </w:rPr>
        <w:t xml:space="preserve">Ti spiego </w:t>
      </w:r>
      <w:r w:rsidRPr="7927EB05" w:rsidR="7BD0150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it-CH"/>
        </w:rPr>
        <w:t>esattamente cosa sta succedendo</w:t>
      </w:r>
      <w:r w:rsidRPr="7927EB05" w:rsidR="7BD0150E">
        <w:rPr>
          <w:rFonts w:ascii="Arial" w:hAnsi="Arial" w:eastAsia="Arial" w:cs="Arial"/>
          <w:noProof w:val="0"/>
          <w:sz w:val="22"/>
          <w:szCs w:val="22"/>
          <w:lang w:val="it-CH"/>
        </w:rPr>
        <w:t xml:space="preserve"> e come sistemarlo in modo sicuro e pulito.</w:t>
      </w:r>
    </w:p>
    <w:p w:rsidR="7BD0150E" w:rsidP="7927EB05" w:rsidRDefault="7BD0150E" w14:paraId="26D73EAF" w14:textId="71E35CE5">
      <w:pPr>
        <w:pStyle w:val="Nessunaspaziatura"/>
        <w:rPr>
          <w:rFonts w:ascii="Arial" w:hAnsi="Arial" w:cs="Arial"/>
        </w:rPr>
      </w:pPr>
      <w:r w:rsidRPr="7927EB05" w:rsidR="7BD0150E">
        <w:rPr>
          <w:rFonts w:ascii="Arial" w:hAnsi="Arial" w:cs="Arial"/>
        </w:rPr>
        <w:t xml:space="preserve">E in seguito anche comandi e </w:t>
      </w:r>
      <w:r w:rsidRPr="7927EB05" w:rsidR="7BD0150E">
        <w:rPr>
          <w:rFonts w:ascii="Arial" w:hAnsi="Arial" w:cs="Arial"/>
        </w:rPr>
        <w:t>luogihi</w:t>
      </w:r>
      <w:r w:rsidRPr="7927EB05" w:rsidR="7BD0150E">
        <w:rPr>
          <w:rFonts w:ascii="Arial" w:hAnsi="Arial" w:cs="Arial"/>
        </w:rPr>
        <w:t xml:space="preserve"> dove </w:t>
      </w:r>
    </w:p>
    <w:p w:rsidR="0074583B" w:rsidP="00872C0D" w:rsidRDefault="0074583B" w14:paraId="278FB86E" w14:textId="77777777">
      <w:pPr>
        <w:pStyle w:val="Nessunaspaziatura"/>
        <w:rPr>
          <w:rFonts w:ascii="Arial" w:hAnsi="Arial" w:cs="Arial"/>
        </w:rPr>
      </w:pPr>
    </w:p>
    <w:p w:rsidR="00872C0D" w:rsidP="00872C0D" w:rsidRDefault="00872C0D" w14:paraId="655D6392" w14:textId="48350188">
      <w:pPr>
        <w:pStyle w:val="Nessunaspaziatura"/>
        <w:rPr>
          <w:rFonts w:ascii="Arial" w:hAnsi="Arial" w:cs="Arial"/>
        </w:rPr>
      </w:pPr>
      <w:r w:rsidRPr="7927EB05" w:rsidR="00872C0D">
        <w:rPr>
          <w:rFonts w:ascii="Arial" w:hAnsi="Arial" w:cs="Arial"/>
          <w:b w:val="1"/>
          <w:bCs w:val="1"/>
        </w:rPr>
        <w:t>Come l’ho usato io</w:t>
      </w:r>
      <w:r>
        <w:br/>
      </w:r>
      <w:sdt>
        <w:sdtPr>
          <w:id w:val="-1896963747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403F81CB">
            <w:rPr>
              <w:rFonts w:ascii="MS Gothic" w:hAnsi="MS Gothic" w:eastAsia="MS Gothic" w:cs="MS Gothic"/>
            </w:rPr>
            <w:t>☒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Copiato</w:t>
      </w:r>
      <w:r>
        <w:br/>
      </w:r>
      <w:sdt>
        <w:sdtPr>
          <w:id w:val="1841200741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59461D4A">
            <w:rPr>
              <w:rFonts w:ascii="MS Gothic" w:hAnsi="MS Gothic" w:eastAsia="MS Gothic" w:cs="MS Gothic"/>
            </w:rPr>
            <w:t>☒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Adattato</w:t>
      </w:r>
      <w:r>
        <w:br/>
      </w:r>
      <w:sdt>
        <w:sdtPr>
          <w:id w:val="360722047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59461D4A">
            <w:rPr>
              <w:rFonts w:ascii="MS Gothic" w:hAnsi="MS Gothic" w:eastAsia="MS Gothic" w:cs="MS Gothic"/>
            </w:rPr>
            <w:t>☒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Usato solo per capire</w:t>
      </w:r>
      <w:r>
        <w:br/>
      </w:r>
      <w:sdt>
        <w:sdtPr>
          <w:id w:val="1550802084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7927EB05" w:rsidR="00BB6214">
            <w:rPr>
              <w:rFonts w:ascii="MS Gothic" w:hAnsi="MS Gothic" w:eastAsia="MS Gothic" w:cs="Segoe UI Symbol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7927EB05" w:rsidR="00872C0D">
        <w:rPr>
          <w:rFonts w:ascii="Arial" w:hAnsi="Arial" w:cs="Arial"/>
        </w:rPr>
        <w:t xml:space="preserve"> Scartato</w:t>
      </w:r>
    </w:p>
    <w:p w:rsidR="00872C0D" w:rsidP="00872C0D" w:rsidRDefault="00872C0D" w14:paraId="4AC1C463" w14:textId="77777777">
      <w:pPr>
        <w:pStyle w:val="Nessunaspaziatura"/>
        <w:rPr>
          <w:rFonts w:ascii="Arial" w:hAnsi="Arial" w:cs="Arial"/>
        </w:rPr>
      </w:pPr>
    </w:p>
    <w:p w:rsidRPr="00872C0D" w:rsidR="00624F63" w:rsidP="00872C0D" w:rsidRDefault="00624F63" w14:paraId="0697D678" w14:textId="77777777">
      <w:pPr>
        <w:pStyle w:val="Nessunaspaziatura"/>
        <w:rPr>
          <w:rFonts w:ascii="Arial" w:hAnsi="Arial" w:cs="Arial"/>
        </w:rPr>
      </w:pPr>
    </w:p>
    <w:p w:rsidRPr="00872C0D" w:rsidR="00872C0D" w:rsidP="00872C0D" w:rsidRDefault="00872C0D" w14:paraId="0A0B7E88" w14:textId="77777777">
      <w:pPr>
        <w:pStyle w:val="Nessunaspaziatura"/>
        <w:rPr>
          <w:rFonts w:ascii="Arial" w:hAnsi="Arial" w:cs="Arial"/>
        </w:rPr>
      </w:pPr>
      <w:r w:rsidRPr="7927EB05" w:rsidR="00872C0D">
        <w:rPr>
          <w:rFonts w:ascii="Arial" w:hAnsi="Arial" w:cs="Arial"/>
          <w:b w:val="1"/>
          <w:bCs w:val="1"/>
        </w:rPr>
        <w:t>Cosa avrei fatto senza AI?</w:t>
      </w:r>
    </w:p>
    <w:p w:rsidR="7927EB05" w:rsidP="7927EB05" w:rsidRDefault="7927EB05" w14:paraId="6276C2AF" w14:textId="4DD3123B">
      <w:pPr>
        <w:pStyle w:val="Nessunaspaziatura"/>
        <w:rPr>
          <w:rFonts w:ascii="Arial" w:hAnsi="Arial" w:cs="Arial"/>
          <w:b w:val="1"/>
          <w:bCs w:val="1"/>
        </w:rPr>
      </w:pPr>
    </w:p>
    <w:p w:rsidR="0A187BEF" w:rsidP="7927EB05" w:rsidRDefault="0A187BEF" w14:paraId="4D9C0693" w14:textId="1A6B4295">
      <w:pPr>
        <w:pStyle w:val="Nessunaspaziatura"/>
        <w:rPr>
          <w:rFonts w:ascii="Arial" w:hAnsi="Arial" w:cs="Arial"/>
          <w:b w:val="1"/>
          <w:bCs w:val="1"/>
        </w:rPr>
      </w:pPr>
      <w:r w:rsidRPr="7927EB05" w:rsidR="0A187BEF">
        <w:rPr>
          <w:rFonts w:ascii="Arial" w:hAnsi="Arial" w:cs="Arial"/>
          <w:b w:val="1"/>
          <w:bCs w:val="1"/>
        </w:rPr>
        <w:t>Avrei cercato un po’ online, ma mi sarei arreso molto prima</w:t>
      </w:r>
    </w:p>
    <w:p w:rsidRPr="001D1B3C" w:rsidR="00C14EAB" w:rsidP="00624F63" w:rsidRDefault="00C14EAB" w14:paraId="3EF429D1" w14:textId="26FE00AE">
      <w:pPr>
        <w:pStyle w:val="Nessunaspaziatura"/>
        <w:spacing w:line="276" w:lineRule="auto"/>
        <w:rPr>
          <w:rFonts w:ascii="Arial" w:hAnsi="Arial" w:cs="Arial"/>
        </w:rPr>
      </w:pPr>
    </w:p>
    <w:sectPr w:rsidRPr="001D1B3C" w:rsidR="00C14EAB" w:rsidSect="00183D28">
      <w:headerReference w:type="default" r:id="rId8"/>
      <w:footerReference w:type="default" r:id="rId9"/>
      <w:pgSz w:w="11906" w:h="16838" w:orient="portrait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35B6" w:rsidP="00DC1A1A" w:rsidRDefault="008E35B6" w14:paraId="2D502A22" w14:textId="77777777">
      <w:pPr>
        <w:spacing w:after="0" w:line="240" w:lineRule="auto"/>
      </w:pPr>
      <w:r>
        <w:separator/>
      </w:r>
    </w:p>
    <w:p w:rsidR="008E35B6" w:rsidRDefault="008E35B6" w14:paraId="776D2B6C" w14:textId="77777777"/>
    <w:p w:rsidR="008E35B6" w:rsidP="00454290" w:rsidRDefault="008E35B6" w14:paraId="3227BC9B" w14:textId="77777777"/>
  </w:endnote>
  <w:endnote w:type="continuationSeparator" w:id="0">
    <w:p w:rsidR="008E35B6" w:rsidP="00DC1A1A" w:rsidRDefault="008E35B6" w14:paraId="4A9AC0B4" w14:textId="77777777">
      <w:pPr>
        <w:spacing w:after="0" w:line="240" w:lineRule="auto"/>
      </w:pPr>
      <w:r>
        <w:continuationSeparator/>
      </w:r>
    </w:p>
    <w:p w:rsidR="008E35B6" w:rsidRDefault="008E35B6" w14:paraId="2DDF9D6C" w14:textId="77777777"/>
    <w:p w:rsidR="008E35B6" w:rsidP="00454290" w:rsidRDefault="008E35B6" w14:paraId="76A6FE8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C3844" w:rsidR="007C13BA" w:rsidP="004C3844" w:rsidRDefault="00000000" w14:paraId="6601C43E" w14:textId="57CA2FA8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Pr="00E04DB2" w:rsidR="00962AE3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proofErr w:type="spellStart"/>
        <w:r w:rsidR="00C27AE6">
          <w:rPr>
            <w:rFonts w:ascii="Arial" w:hAnsi="Arial" w:cs="Arial"/>
          </w:rPr>
          <w:t>MyRoutine</w:t>
        </w:r>
        <w:proofErr w:type="spellEnd"/>
      </w:sdtContent>
    </w:sdt>
    <w:r w:rsidRPr="00E04DB2" w:rsidR="004A402D">
      <w:rPr>
        <w:rFonts w:ascii="Arial" w:hAnsi="Arial" w:cs="Arial"/>
      </w:rPr>
      <w:tab/>
    </w:r>
    <w:r w:rsidRPr="00E04DB2" w:rsidR="006C73DC">
      <w:rPr>
        <w:rFonts w:ascii="Arial" w:hAnsi="Arial" w:cs="Arial"/>
        <w:bCs/>
        <w:lang w:val="it-IT"/>
      </w:rPr>
      <w:fldChar w:fldCharType="begin"/>
    </w:r>
    <w:r w:rsidRPr="00E04DB2" w:rsidR="006C73DC">
      <w:rPr>
        <w:rFonts w:ascii="Arial" w:hAnsi="Arial" w:cs="Arial"/>
        <w:bCs/>
        <w:lang w:val="it-IT"/>
      </w:rPr>
      <w:instrText>PAGE  \* Arabic  \* MERGEFORMAT</w:instrText>
    </w:r>
    <w:r w:rsidRPr="00E04DB2" w:rsidR="006C73DC">
      <w:rPr>
        <w:rFonts w:ascii="Arial" w:hAnsi="Arial" w:cs="Arial"/>
        <w:bCs/>
        <w:lang w:val="it-IT"/>
      </w:rPr>
      <w:fldChar w:fldCharType="separate"/>
    </w:r>
    <w:r w:rsidRPr="00E04DB2" w:rsidR="00E6708F">
      <w:rPr>
        <w:rFonts w:ascii="Arial" w:hAnsi="Arial" w:cs="Arial"/>
        <w:bCs/>
        <w:noProof/>
        <w:lang w:val="it-IT"/>
      </w:rPr>
      <w:t>1</w:t>
    </w:r>
    <w:r w:rsidRPr="00E04DB2" w:rsidR="006C73DC">
      <w:rPr>
        <w:rFonts w:ascii="Arial" w:hAnsi="Arial" w:cs="Arial"/>
        <w:bCs/>
        <w:lang w:val="it-IT"/>
      </w:rPr>
      <w:fldChar w:fldCharType="end"/>
    </w:r>
    <w:r w:rsidRPr="00E04DB2" w:rsidR="006C73DC">
      <w:rPr>
        <w:rFonts w:ascii="Arial" w:hAnsi="Arial" w:cs="Arial"/>
        <w:lang w:val="it-IT"/>
      </w:rPr>
      <w:t>/</w:t>
    </w:r>
    <w:r w:rsidRPr="00E04DB2" w:rsidR="006C73DC">
      <w:rPr>
        <w:rFonts w:ascii="Arial" w:hAnsi="Arial" w:cs="Arial"/>
        <w:bCs/>
        <w:lang w:val="it-IT"/>
      </w:rPr>
      <w:fldChar w:fldCharType="begin"/>
    </w:r>
    <w:r w:rsidRPr="00E04DB2" w:rsidR="006C73DC">
      <w:rPr>
        <w:rFonts w:ascii="Arial" w:hAnsi="Arial" w:cs="Arial"/>
        <w:bCs/>
        <w:lang w:val="it-IT"/>
      </w:rPr>
      <w:instrText>NUMPAGES  \* Arabic  \* MERGEFORMAT</w:instrText>
    </w:r>
    <w:r w:rsidRPr="00E04DB2" w:rsidR="006C73DC">
      <w:rPr>
        <w:rFonts w:ascii="Arial" w:hAnsi="Arial" w:cs="Arial"/>
        <w:bCs/>
        <w:lang w:val="it-IT"/>
      </w:rPr>
      <w:fldChar w:fldCharType="separate"/>
    </w:r>
    <w:r w:rsidRPr="00E04DB2" w:rsidR="00E6708F">
      <w:rPr>
        <w:rFonts w:ascii="Arial" w:hAnsi="Arial" w:cs="Arial"/>
        <w:bCs/>
        <w:noProof/>
        <w:lang w:val="it-IT"/>
      </w:rPr>
      <w:t>1</w:t>
    </w:r>
    <w:r w:rsidRPr="00E04DB2" w:rsidR="006C73DC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35B6" w:rsidP="00DC1A1A" w:rsidRDefault="008E35B6" w14:paraId="51A8FFD4" w14:textId="77777777">
      <w:pPr>
        <w:spacing w:after="0" w:line="240" w:lineRule="auto"/>
      </w:pPr>
      <w:r>
        <w:separator/>
      </w:r>
    </w:p>
    <w:p w:rsidR="008E35B6" w:rsidRDefault="008E35B6" w14:paraId="5B6B368A" w14:textId="77777777"/>
    <w:p w:rsidR="008E35B6" w:rsidP="00454290" w:rsidRDefault="008E35B6" w14:paraId="3B1833C2" w14:textId="77777777"/>
  </w:footnote>
  <w:footnote w:type="continuationSeparator" w:id="0">
    <w:p w:rsidR="008E35B6" w:rsidP="00DC1A1A" w:rsidRDefault="008E35B6" w14:paraId="04364E44" w14:textId="77777777">
      <w:pPr>
        <w:spacing w:after="0" w:line="240" w:lineRule="auto"/>
      </w:pPr>
      <w:r>
        <w:continuationSeparator/>
      </w:r>
    </w:p>
    <w:p w:rsidR="008E35B6" w:rsidRDefault="008E35B6" w14:paraId="326526C6" w14:textId="77777777"/>
    <w:p w:rsidR="008E35B6" w:rsidP="00454290" w:rsidRDefault="008E35B6" w14:paraId="6D8D49E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E6CE4" w:rsidR="006E6CE4" w:rsidP="00454290" w:rsidRDefault="00C27AE6" w14:paraId="280A0466" w14:textId="2A8D3289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Leonardo </w:t>
    </w:r>
    <w:proofErr w:type="spellStart"/>
    <w:r>
      <w:rPr>
        <w:rFonts w:ascii="Arial" w:hAnsi="Arial" w:cs="Arial"/>
        <w:lang w:val="fr-CH"/>
      </w:rPr>
      <w:t>Vanini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F0C8C42E">
      <w:numFmt w:val="bullet"/>
      <w:lvlText w:val=""/>
      <w:lvlJc w:val="left"/>
      <w:pPr>
        <w:ind w:left="1800" w:hanging="360"/>
      </w:pPr>
      <w:rPr>
        <w:rFonts w:hint="default" w:ascii="Wingdings" w:hAnsi="Wingdings" w:eastAsiaTheme="minorHAnsi" w:cstheme="minorBidi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attachedTemplate r:id="rId1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0000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1CED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CED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5B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27AE6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09B5F2F1"/>
    <w:rsid w:val="0A187BEF"/>
    <w:rsid w:val="109DBD1B"/>
    <w:rsid w:val="1468083B"/>
    <w:rsid w:val="1BBD63A0"/>
    <w:rsid w:val="1D61D06F"/>
    <w:rsid w:val="1F1D5F66"/>
    <w:rsid w:val="256F184E"/>
    <w:rsid w:val="270DAAC5"/>
    <w:rsid w:val="2B3F8E36"/>
    <w:rsid w:val="2F555BCB"/>
    <w:rsid w:val="30FECCB4"/>
    <w:rsid w:val="332DFDEC"/>
    <w:rsid w:val="3742F86E"/>
    <w:rsid w:val="3DB10A81"/>
    <w:rsid w:val="3EDB8FDE"/>
    <w:rsid w:val="403F81CB"/>
    <w:rsid w:val="43D2FF06"/>
    <w:rsid w:val="4A2D2BE5"/>
    <w:rsid w:val="4D8EC0AA"/>
    <w:rsid w:val="5349E5A6"/>
    <w:rsid w:val="536F9701"/>
    <w:rsid w:val="55744C81"/>
    <w:rsid w:val="563CD134"/>
    <w:rsid w:val="5851D353"/>
    <w:rsid w:val="59461D4A"/>
    <w:rsid w:val="6768080F"/>
    <w:rsid w:val="6DA7872D"/>
    <w:rsid w:val="6F249B42"/>
    <w:rsid w:val="7089350D"/>
    <w:rsid w:val="77243494"/>
    <w:rsid w:val="77BDD9B2"/>
    <w:rsid w:val="787B2402"/>
    <w:rsid w:val="7927EB05"/>
    <w:rsid w:val="7999E3BF"/>
    <w:rsid w:val="7BB534A4"/>
    <w:rsid w:val="7BD0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hAnsi="Arial" w:cs="Arial" w:eastAsiaTheme="majorEastAsia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oloCarattere" w:customStyle="1">
    <w:name w:val="Titolo Carattere"/>
    <w:basedOn w:val="Carpredefinitoparagrafo"/>
    <w:link w:val="Titolo"/>
    <w:uiPriority w:val="10"/>
    <w:rsid w:val="004A4DE3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styleId="CODE" w:customStyle="1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styleId="apple-converted-space" w:customStyle="1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CH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650038"/>
    <w:rPr>
      <w:rFonts w:ascii="Courier New" w:hAnsi="Courier New" w:eastAsia="Times New Roman" w:cs="Courier New"/>
      <w:sz w:val="20"/>
      <w:szCs w:val="20"/>
      <w:lang w:eastAsia="it-CH"/>
    </w:rPr>
  </w:style>
  <w:style w:type="character" w:styleId="Titolo2Carattere" w:customStyle="1">
    <w:name w:val="Titolo 2 Carattere"/>
    <w:basedOn w:val="Carpredefinitoparagrafo"/>
    <w:link w:val="Titolo2"/>
    <w:uiPriority w:val="9"/>
    <w:rsid w:val="00E43E19"/>
    <w:rPr>
      <w:rFonts w:ascii="Arial" w:hAnsi="Arial" w:cs="Arial" w:eastAsiaTheme="majorEastAsia"/>
      <w:b/>
      <w:bCs/>
      <w:sz w:val="26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8C0989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P="0080736A" w:rsidRDefault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5F1CED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1A6D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D3. Modello Diario.dotx</ap:Template>
  <ap:Application>Microsoft Word for the web</ap:Application>
  <ap:DocSecurity>0</ap:DocSecurity>
  <ap:ScaleCrop>false</ap:ScaleCrop>
  <ap:Company>Nome Progetto: MyRoutine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Ingrid Cereda</dc:creator>
  <keywords/>
  <dc:description/>
  <lastModifiedBy>Leonardo Vanini</lastModifiedBy>
  <revision>229</revision>
  <lastPrinted>2017-03-29T10:57:00.0000000Z</lastPrinted>
  <dcterms:created xsi:type="dcterms:W3CDTF">2026-01-26T14:27:00.0000000Z</dcterms:created>
  <dcterms:modified xsi:type="dcterms:W3CDTF">2026-05-09T12:49:17.2595556Z</dcterms:modified>
</coreProperties>
</file>