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580F3032" w:rsidR="005D6E86" w:rsidRPr="001D1B3C" w:rsidRDefault="003C2801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27.05.2026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B777D95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59B8C4B4" w:rsidR="005D6E86" w:rsidRPr="001D1B3C" w:rsidRDefault="003C2801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3BDFF3E9" w14:textId="23930722" w:rsidR="000D6B81" w:rsidRPr="000D6B81" w:rsidRDefault="003C2801" w:rsidP="000D6B81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Assieme a Nicola abbiamo implementato ulteriori funzionalità e fatto debugging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20478514" w:rsidR="000E3821" w:rsidRPr="001D1B3C" w:rsidRDefault="003C2801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Interfaccia errata, abbiamo fatto un po’ di tentativi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45BF3F4D" w:rsidR="00632B06" w:rsidRPr="001D1B3C" w:rsidRDefault="003C2801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giorno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3D7BB8E1" w:rsidR="0091560D" w:rsidRPr="001D1B3C" w:rsidRDefault="003C2801" w:rsidP="00AB23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Chiudere il progetto e verificare test documentazione e presentazione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4661A909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610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C2801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7F26E542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C2801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C2801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C2801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42501C64" w:rsidR="00872C0D" w:rsidRDefault="003C2801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Questo è il codice, in cui tento di implementare esportazione, ma c’è un errore con oggetti</w:t>
      </w:r>
    </w:p>
    <w:p w14:paraId="5C786056" w14:textId="77777777" w:rsidR="00A46F22" w:rsidRPr="00872C0D" w:rsidRDefault="00A46F22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21F434D3" w14:textId="796A06B6" w:rsidR="00A46F22" w:rsidRDefault="003C2801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Spiegazioni ed esempi su come correggere</w:t>
      </w:r>
    </w:p>
    <w:p w14:paraId="278FB86E" w14:textId="77777777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0704E88A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C2801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26FE00AE" w:rsidR="00C14EAB" w:rsidRDefault="00C14EAB" w:rsidP="00624F63">
      <w:pPr>
        <w:pStyle w:val="Nessunaspaziatura"/>
        <w:spacing w:line="276" w:lineRule="auto"/>
        <w:rPr>
          <w:rFonts w:ascii="Arial" w:hAnsi="Arial" w:cs="Arial"/>
        </w:rPr>
      </w:pPr>
    </w:p>
    <w:p w14:paraId="2373A6DD" w14:textId="4FB67ABB" w:rsidR="003C2801" w:rsidRPr="001D1B3C" w:rsidRDefault="003C2801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Non avrei implementato</w:t>
      </w:r>
    </w:p>
    <w:sectPr w:rsidR="003C2801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2F72CB" w14:textId="77777777" w:rsidR="00456AA5" w:rsidRDefault="00456AA5" w:rsidP="00DC1A1A">
      <w:pPr>
        <w:spacing w:after="0" w:line="240" w:lineRule="auto"/>
      </w:pPr>
      <w:r>
        <w:separator/>
      </w:r>
    </w:p>
    <w:p w14:paraId="7253CDC7" w14:textId="77777777" w:rsidR="00456AA5" w:rsidRDefault="00456AA5"/>
    <w:p w14:paraId="140A4B33" w14:textId="77777777" w:rsidR="00456AA5" w:rsidRDefault="00456AA5" w:rsidP="00454290"/>
  </w:endnote>
  <w:endnote w:type="continuationSeparator" w:id="0">
    <w:p w14:paraId="4150CEE6" w14:textId="77777777" w:rsidR="00456AA5" w:rsidRDefault="00456AA5" w:rsidP="00DC1A1A">
      <w:pPr>
        <w:spacing w:after="0" w:line="240" w:lineRule="auto"/>
      </w:pPr>
      <w:r>
        <w:continuationSeparator/>
      </w:r>
    </w:p>
    <w:p w14:paraId="541E1629" w14:textId="77777777" w:rsidR="00456AA5" w:rsidRDefault="00456AA5"/>
    <w:p w14:paraId="2144FD1C" w14:textId="77777777" w:rsidR="00456AA5" w:rsidRDefault="00456AA5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57CA2FA8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</w:t>
        </w:r>
        <w:proofErr w:type="spellStart"/>
        <w:r w:rsidR="00C27AE6">
          <w:rPr>
            <w:rFonts w:ascii="Arial" w:hAnsi="Arial" w:cs="Arial"/>
          </w:rPr>
          <w:t>MyRoutine</w:t>
        </w:r>
        <w:proofErr w:type="spellEnd"/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96196B" w14:textId="77777777" w:rsidR="00456AA5" w:rsidRDefault="00456AA5" w:rsidP="00DC1A1A">
      <w:pPr>
        <w:spacing w:after="0" w:line="240" w:lineRule="auto"/>
      </w:pPr>
      <w:r>
        <w:separator/>
      </w:r>
    </w:p>
    <w:p w14:paraId="6959DDDC" w14:textId="77777777" w:rsidR="00456AA5" w:rsidRDefault="00456AA5"/>
    <w:p w14:paraId="37A11F68" w14:textId="77777777" w:rsidR="00456AA5" w:rsidRDefault="00456AA5" w:rsidP="00454290"/>
  </w:footnote>
  <w:footnote w:type="continuationSeparator" w:id="0">
    <w:p w14:paraId="6F9F2C33" w14:textId="77777777" w:rsidR="00456AA5" w:rsidRDefault="00456AA5" w:rsidP="00DC1A1A">
      <w:pPr>
        <w:spacing w:after="0" w:line="240" w:lineRule="auto"/>
      </w:pPr>
      <w:r>
        <w:continuationSeparator/>
      </w:r>
    </w:p>
    <w:p w14:paraId="486F85FB" w14:textId="77777777" w:rsidR="00456AA5" w:rsidRDefault="00456AA5"/>
    <w:p w14:paraId="7973C5EC" w14:textId="77777777" w:rsidR="00456AA5" w:rsidRDefault="00456AA5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2A8D3289" w:rsidR="006E6CE4" w:rsidRPr="006E6CE4" w:rsidRDefault="00C27AE6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Leonardo Vanini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268C"/>
    <w:multiLevelType w:val="hybridMultilevel"/>
    <w:tmpl w:val="E5E2D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45CF0"/>
    <w:multiLevelType w:val="hybridMultilevel"/>
    <w:tmpl w:val="717074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2287E"/>
    <w:multiLevelType w:val="hybridMultilevel"/>
    <w:tmpl w:val="933263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C64C9"/>
    <w:multiLevelType w:val="hybridMultilevel"/>
    <w:tmpl w:val="6E44B8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1181A"/>
    <w:multiLevelType w:val="hybridMultilevel"/>
    <w:tmpl w:val="A3FC97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B71CB"/>
    <w:multiLevelType w:val="hybridMultilevel"/>
    <w:tmpl w:val="B4EE8F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46F97"/>
    <w:multiLevelType w:val="hybridMultilevel"/>
    <w:tmpl w:val="6658BBF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AA465E"/>
    <w:multiLevelType w:val="hybridMultilevel"/>
    <w:tmpl w:val="A7F61F7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72CD0"/>
    <w:multiLevelType w:val="hybridMultilevel"/>
    <w:tmpl w:val="D130BF8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E3497"/>
    <w:multiLevelType w:val="hybridMultilevel"/>
    <w:tmpl w:val="5F70E39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603FB"/>
    <w:multiLevelType w:val="hybridMultilevel"/>
    <w:tmpl w:val="2006DCB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6A675A"/>
    <w:multiLevelType w:val="hybridMultilevel"/>
    <w:tmpl w:val="52561B0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D87BB3"/>
    <w:multiLevelType w:val="hybridMultilevel"/>
    <w:tmpl w:val="A3B03A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646B1A"/>
    <w:multiLevelType w:val="hybridMultilevel"/>
    <w:tmpl w:val="B4140EC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AD3AB7"/>
    <w:multiLevelType w:val="hybridMultilevel"/>
    <w:tmpl w:val="7BC4A4D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18326A"/>
    <w:multiLevelType w:val="hybridMultilevel"/>
    <w:tmpl w:val="7252461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5DD5F6F"/>
    <w:multiLevelType w:val="hybridMultilevel"/>
    <w:tmpl w:val="CA20C18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705E19"/>
    <w:multiLevelType w:val="hybridMultilevel"/>
    <w:tmpl w:val="78B66E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996FEF"/>
    <w:multiLevelType w:val="hybridMultilevel"/>
    <w:tmpl w:val="071623E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F70C78"/>
    <w:multiLevelType w:val="hybridMultilevel"/>
    <w:tmpl w:val="94C25120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97656E"/>
    <w:multiLevelType w:val="hybridMultilevel"/>
    <w:tmpl w:val="7A6E5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38279F"/>
    <w:multiLevelType w:val="hybridMultilevel"/>
    <w:tmpl w:val="90EE9F3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FD2E6E"/>
    <w:multiLevelType w:val="hybridMultilevel"/>
    <w:tmpl w:val="E834D6F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4B5DD0"/>
    <w:multiLevelType w:val="hybridMultilevel"/>
    <w:tmpl w:val="92E2500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BA501FB"/>
    <w:multiLevelType w:val="hybridMultilevel"/>
    <w:tmpl w:val="708E8C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9C2C01"/>
    <w:multiLevelType w:val="hybridMultilevel"/>
    <w:tmpl w:val="B9544BF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DA7339"/>
    <w:multiLevelType w:val="hybridMultilevel"/>
    <w:tmpl w:val="577A4EB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445D28"/>
    <w:multiLevelType w:val="hybridMultilevel"/>
    <w:tmpl w:val="E5BC1BB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416115"/>
    <w:multiLevelType w:val="hybridMultilevel"/>
    <w:tmpl w:val="BAB4058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1E77B6"/>
    <w:multiLevelType w:val="hybridMultilevel"/>
    <w:tmpl w:val="C3AC12F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E667FD3"/>
    <w:multiLevelType w:val="hybridMultilevel"/>
    <w:tmpl w:val="AA646C4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0221484"/>
    <w:multiLevelType w:val="hybridMultilevel"/>
    <w:tmpl w:val="68EA611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5A93580"/>
    <w:multiLevelType w:val="hybridMultilevel"/>
    <w:tmpl w:val="679425B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7CB028A"/>
    <w:multiLevelType w:val="hybridMultilevel"/>
    <w:tmpl w:val="75E4082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88850B3"/>
    <w:multiLevelType w:val="hybridMultilevel"/>
    <w:tmpl w:val="957057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BD0C2E"/>
    <w:multiLevelType w:val="hybridMultilevel"/>
    <w:tmpl w:val="CD18CA8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42"/>
  </w:num>
  <w:num w:numId="2" w16cid:durableId="1967395049">
    <w:abstractNumId w:val="32"/>
  </w:num>
  <w:num w:numId="3" w16cid:durableId="560798018">
    <w:abstractNumId w:val="43"/>
  </w:num>
  <w:num w:numId="4" w16cid:durableId="456266356">
    <w:abstractNumId w:val="19"/>
  </w:num>
  <w:num w:numId="5" w16cid:durableId="1952517828">
    <w:abstractNumId w:val="52"/>
  </w:num>
  <w:num w:numId="6" w16cid:durableId="482088381">
    <w:abstractNumId w:val="9"/>
  </w:num>
  <w:num w:numId="7" w16cid:durableId="1543905248">
    <w:abstractNumId w:val="44"/>
  </w:num>
  <w:num w:numId="8" w16cid:durableId="1594119998">
    <w:abstractNumId w:val="25"/>
  </w:num>
  <w:num w:numId="9" w16cid:durableId="849562418">
    <w:abstractNumId w:val="21"/>
  </w:num>
  <w:num w:numId="10" w16cid:durableId="1199708427">
    <w:abstractNumId w:val="24"/>
  </w:num>
  <w:num w:numId="11" w16cid:durableId="1046024604">
    <w:abstractNumId w:val="39"/>
  </w:num>
  <w:num w:numId="12" w16cid:durableId="1521582063">
    <w:abstractNumId w:val="6"/>
  </w:num>
  <w:num w:numId="13" w16cid:durableId="1400208319">
    <w:abstractNumId w:val="18"/>
  </w:num>
  <w:num w:numId="14" w16cid:durableId="1121418896">
    <w:abstractNumId w:val="28"/>
  </w:num>
  <w:num w:numId="15" w16cid:durableId="198932241">
    <w:abstractNumId w:val="23"/>
  </w:num>
  <w:num w:numId="16" w16cid:durableId="419378984">
    <w:abstractNumId w:val="30"/>
  </w:num>
  <w:num w:numId="17" w16cid:durableId="1159079366">
    <w:abstractNumId w:val="57"/>
  </w:num>
  <w:num w:numId="18" w16cid:durableId="495001252">
    <w:abstractNumId w:val="26"/>
  </w:num>
  <w:num w:numId="19" w16cid:durableId="289753360">
    <w:abstractNumId w:val="48"/>
  </w:num>
  <w:num w:numId="20" w16cid:durableId="657273719">
    <w:abstractNumId w:val="14"/>
  </w:num>
  <w:num w:numId="21" w16cid:durableId="1527209842">
    <w:abstractNumId w:val="3"/>
  </w:num>
  <w:num w:numId="22" w16cid:durableId="714813474">
    <w:abstractNumId w:val="29"/>
  </w:num>
  <w:num w:numId="23" w16cid:durableId="2128502188">
    <w:abstractNumId w:val="34"/>
  </w:num>
  <w:num w:numId="24" w16cid:durableId="334304469">
    <w:abstractNumId w:val="46"/>
  </w:num>
  <w:num w:numId="25" w16cid:durableId="1682465918">
    <w:abstractNumId w:val="53"/>
  </w:num>
  <w:num w:numId="26" w16cid:durableId="1007246716">
    <w:abstractNumId w:val="12"/>
  </w:num>
  <w:num w:numId="27" w16cid:durableId="457070654">
    <w:abstractNumId w:val="5"/>
  </w:num>
  <w:num w:numId="28" w16cid:durableId="1963883502">
    <w:abstractNumId w:val="17"/>
  </w:num>
  <w:num w:numId="29" w16cid:durableId="342055961">
    <w:abstractNumId w:val="45"/>
  </w:num>
  <w:num w:numId="30" w16cid:durableId="1803838443">
    <w:abstractNumId w:val="50"/>
  </w:num>
  <w:num w:numId="31" w16cid:durableId="1921863189">
    <w:abstractNumId w:val="37"/>
  </w:num>
  <w:num w:numId="32" w16cid:durableId="1319915466">
    <w:abstractNumId w:val="16"/>
  </w:num>
  <w:num w:numId="33" w16cid:durableId="451485476">
    <w:abstractNumId w:val="38"/>
  </w:num>
  <w:num w:numId="34" w16cid:durableId="1375739537">
    <w:abstractNumId w:val="47"/>
  </w:num>
  <w:num w:numId="35" w16cid:durableId="1807620058">
    <w:abstractNumId w:val="20"/>
  </w:num>
  <w:num w:numId="36" w16cid:durableId="94401912">
    <w:abstractNumId w:val="40"/>
  </w:num>
  <w:num w:numId="37" w16cid:durableId="1502353429">
    <w:abstractNumId w:val="0"/>
  </w:num>
  <w:num w:numId="38" w16cid:durableId="1852716381">
    <w:abstractNumId w:val="55"/>
  </w:num>
  <w:num w:numId="39" w16cid:durableId="200676886">
    <w:abstractNumId w:val="49"/>
  </w:num>
  <w:num w:numId="40" w16cid:durableId="569735918">
    <w:abstractNumId w:val="35"/>
  </w:num>
  <w:num w:numId="41" w16cid:durableId="487140011">
    <w:abstractNumId w:val="4"/>
  </w:num>
  <w:num w:numId="42" w16cid:durableId="424769868">
    <w:abstractNumId w:val="11"/>
  </w:num>
  <w:num w:numId="43" w16cid:durableId="872503145">
    <w:abstractNumId w:val="13"/>
  </w:num>
  <w:num w:numId="44" w16cid:durableId="1419524683">
    <w:abstractNumId w:val="2"/>
  </w:num>
  <w:num w:numId="45" w16cid:durableId="1692102849">
    <w:abstractNumId w:val="54"/>
  </w:num>
  <w:num w:numId="46" w16cid:durableId="700588973">
    <w:abstractNumId w:val="36"/>
  </w:num>
  <w:num w:numId="47" w16cid:durableId="1215703997">
    <w:abstractNumId w:val="15"/>
  </w:num>
  <w:num w:numId="48" w16cid:durableId="419836820">
    <w:abstractNumId w:val="56"/>
  </w:num>
  <w:num w:numId="49" w16cid:durableId="1514418801">
    <w:abstractNumId w:val="41"/>
  </w:num>
  <w:num w:numId="50" w16cid:durableId="2129663774">
    <w:abstractNumId w:val="1"/>
  </w:num>
  <w:num w:numId="51" w16cid:durableId="1201820465">
    <w:abstractNumId w:val="33"/>
  </w:num>
  <w:num w:numId="52" w16cid:durableId="1366054231">
    <w:abstractNumId w:val="22"/>
  </w:num>
  <w:num w:numId="53" w16cid:durableId="691995646">
    <w:abstractNumId w:val="31"/>
  </w:num>
  <w:num w:numId="54" w16cid:durableId="191308874">
    <w:abstractNumId w:val="51"/>
  </w:num>
  <w:num w:numId="55" w16cid:durableId="223033207">
    <w:abstractNumId w:val="7"/>
  </w:num>
  <w:num w:numId="56" w16cid:durableId="327367828">
    <w:abstractNumId w:val="27"/>
  </w:num>
  <w:num w:numId="57" w16cid:durableId="524830094">
    <w:abstractNumId w:val="8"/>
  </w:num>
  <w:num w:numId="58" w16cid:durableId="5671082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2801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56AA5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1CED"/>
    <w:rsid w:val="005F23C0"/>
    <w:rsid w:val="005F2F65"/>
    <w:rsid w:val="005F3214"/>
    <w:rsid w:val="005F3F65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CED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5B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16E5"/>
    <w:rsid w:val="00B021BF"/>
    <w:rsid w:val="00B07D82"/>
    <w:rsid w:val="00B10338"/>
    <w:rsid w:val="00B12026"/>
    <w:rsid w:val="00B13199"/>
    <w:rsid w:val="00B138A7"/>
    <w:rsid w:val="00B165ED"/>
    <w:rsid w:val="00B16E6E"/>
    <w:rsid w:val="00B20119"/>
    <w:rsid w:val="00B21574"/>
    <w:rsid w:val="00B22351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27AE6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1D03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CC0"/>
    <w:rsid w:val="00E60427"/>
    <w:rsid w:val="00E61C67"/>
    <w:rsid w:val="00E62BCC"/>
    <w:rsid w:val="00E638D5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35EA"/>
    <w:rsid w:val="00F85B9C"/>
    <w:rsid w:val="00F92160"/>
    <w:rsid w:val="00F94FCA"/>
    <w:rsid w:val="00F95575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116A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623B"/>
    <w:rsid w:val="005E7ECF"/>
    <w:rsid w:val="005F1B75"/>
    <w:rsid w:val="005F1CED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50FCC"/>
    <w:rsid w:val="00A722D4"/>
    <w:rsid w:val="00A817CA"/>
    <w:rsid w:val="00AE32CB"/>
    <w:rsid w:val="00AE405E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1A6D"/>
    <w:rsid w:val="00BC3196"/>
    <w:rsid w:val="00BE1173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51D03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4</TotalTime>
  <Pages>2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MyRoutine</Company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ofs699@cpt.local</cp:lastModifiedBy>
  <cp:revision>2</cp:revision>
  <cp:lastPrinted>2017-03-29T10:57:00Z</cp:lastPrinted>
  <dcterms:created xsi:type="dcterms:W3CDTF">2026-05-29T11:26:00Z</dcterms:created>
  <dcterms:modified xsi:type="dcterms:W3CDTF">2026-05-29T11:26:00Z</dcterms:modified>
</cp:coreProperties>
</file>