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FDD7601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CE8957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40914256" w:rsidR="000D6B81" w:rsidRPr="000D6B81" w:rsidRDefault="000D6B81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951BFE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7BF1919E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7AE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02A22" w14:textId="77777777" w:rsidR="008E35B6" w:rsidRDefault="008E35B6" w:rsidP="00DC1A1A">
      <w:pPr>
        <w:spacing w:after="0" w:line="240" w:lineRule="auto"/>
      </w:pPr>
      <w:r>
        <w:separator/>
      </w:r>
    </w:p>
    <w:p w14:paraId="776D2B6C" w14:textId="77777777" w:rsidR="008E35B6" w:rsidRDefault="008E35B6"/>
    <w:p w14:paraId="3227BC9B" w14:textId="77777777" w:rsidR="008E35B6" w:rsidRDefault="008E35B6" w:rsidP="00454290"/>
  </w:endnote>
  <w:endnote w:type="continuationSeparator" w:id="0">
    <w:p w14:paraId="4A9AC0B4" w14:textId="77777777" w:rsidR="008E35B6" w:rsidRDefault="008E35B6" w:rsidP="00DC1A1A">
      <w:pPr>
        <w:spacing w:after="0" w:line="240" w:lineRule="auto"/>
      </w:pPr>
      <w:r>
        <w:continuationSeparator/>
      </w:r>
    </w:p>
    <w:p w14:paraId="2DDF9D6C" w14:textId="77777777" w:rsidR="008E35B6" w:rsidRDefault="008E35B6"/>
    <w:p w14:paraId="76A6FE84" w14:textId="77777777" w:rsidR="008E35B6" w:rsidRDefault="008E35B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7CA2FA8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8FFD4" w14:textId="77777777" w:rsidR="008E35B6" w:rsidRDefault="008E35B6" w:rsidP="00DC1A1A">
      <w:pPr>
        <w:spacing w:after="0" w:line="240" w:lineRule="auto"/>
      </w:pPr>
      <w:r>
        <w:separator/>
      </w:r>
    </w:p>
    <w:p w14:paraId="5B6B368A" w14:textId="77777777" w:rsidR="008E35B6" w:rsidRDefault="008E35B6"/>
    <w:p w14:paraId="3B1833C2" w14:textId="77777777" w:rsidR="008E35B6" w:rsidRDefault="008E35B6" w:rsidP="00454290"/>
  </w:footnote>
  <w:footnote w:type="continuationSeparator" w:id="0">
    <w:p w14:paraId="04364E44" w14:textId="77777777" w:rsidR="008E35B6" w:rsidRDefault="008E35B6" w:rsidP="00DC1A1A">
      <w:pPr>
        <w:spacing w:after="0" w:line="240" w:lineRule="auto"/>
      </w:pPr>
      <w:r>
        <w:continuationSeparator/>
      </w:r>
    </w:p>
    <w:p w14:paraId="326526C6" w14:textId="77777777" w:rsidR="008E35B6" w:rsidRDefault="008E35B6"/>
    <w:p w14:paraId="6D8D49E0" w14:textId="77777777" w:rsidR="008E35B6" w:rsidRDefault="008E35B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2A8D3289" w:rsidR="006E6CE4" w:rsidRPr="006E6CE4" w:rsidRDefault="00C27AE6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Leonardo </w:t>
    </w:r>
    <w:proofErr w:type="spellStart"/>
    <w:r>
      <w:rPr>
        <w:rFonts w:ascii="Arial" w:hAnsi="Arial" w:cs="Arial"/>
        <w:lang w:val="fr-CH"/>
      </w:rPr>
      <w:t>Vanini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5B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5F1CED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1A6D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1276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MyRoutine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ofs699@cpt.local</cp:lastModifiedBy>
  <cp:revision>228</cp:revision>
  <cp:lastPrinted>2017-03-29T10:57:00Z</cp:lastPrinted>
  <dcterms:created xsi:type="dcterms:W3CDTF">2026-01-26T14:27:00Z</dcterms:created>
  <dcterms:modified xsi:type="dcterms:W3CDTF">2026-04-24T14:08:00Z</dcterms:modified>
</cp:coreProperties>
</file>