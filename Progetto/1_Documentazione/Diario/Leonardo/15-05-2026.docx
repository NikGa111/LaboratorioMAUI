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D1B3C" w:rsidR="008021E1" w:rsidP="004A4DE3" w:rsidRDefault="008021E1" w14:paraId="567C6E07" w14:textId="77777777">
      <w:pPr>
        <w:pStyle w:val="Titolo"/>
        <w:pBdr>
          <w:bottom w:val="single" w:color="auto" w:sz="4" w:space="4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Pr="001D1B3C" w:rsidR="005D6E86" w:rsidTr="313C6D80" w14:paraId="21FBC82D" w14:textId="77777777">
        <w:trPr>
          <w:trHeight w:val="199"/>
        </w:trPr>
        <w:tc>
          <w:tcPr>
            <w:tcW w:w="1250" w:type="pct"/>
            <w:tcMar/>
            <w:vAlign w:val="center"/>
          </w:tcPr>
          <w:p w:rsidRPr="001D1B3C" w:rsidR="005D6E86" w:rsidP="00632B06" w:rsidRDefault="005D6E86" w14:paraId="7E95F4CE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tcMar/>
            <w:vAlign w:val="center"/>
          </w:tcPr>
          <w:p w:rsidRPr="001D1B3C" w:rsidR="005D6E86" w:rsidP="00632B06" w:rsidRDefault="00651DA4" w14:paraId="59DD831D" w14:textId="213D8654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Pr="001D1B3C" w:rsidR="005D6E86" w:rsidTr="313C6D80" w14:paraId="7AC6273A" w14:textId="77777777">
        <w:trPr>
          <w:trHeight w:val="196"/>
        </w:trPr>
        <w:tc>
          <w:tcPr>
            <w:tcW w:w="1250" w:type="pct"/>
            <w:tcMar/>
            <w:vAlign w:val="center"/>
          </w:tcPr>
          <w:p w:rsidRPr="001D1B3C" w:rsidR="005D6E86" w:rsidP="00632B06" w:rsidRDefault="005D6E86" w14:paraId="533B3B9D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tcMar/>
            <w:vAlign w:val="center"/>
          </w:tcPr>
          <w:p w:rsidRPr="001D1B3C" w:rsidR="005D6E86" w:rsidP="00632B06" w:rsidRDefault="005D6E86" w14:paraId="226AEB00" w14:textId="3B4FD693">
            <w:pPr>
              <w:rPr>
                <w:rFonts w:ascii="Arial" w:hAnsi="Arial" w:cs="Arial"/>
              </w:rPr>
            </w:pPr>
            <w:r w:rsidRPr="313C6D80" w:rsidR="05A1A715">
              <w:rPr>
                <w:rFonts w:ascii="Arial" w:hAnsi="Arial" w:cs="Arial"/>
              </w:rPr>
              <w:t>15</w:t>
            </w:r>
            <w:r w:rsidRPr="313C6D80" w:rsidR="1D61D06F">
              <w:rPr>
                <w:rFonts w:ascii="Arial" w:hAnsi="Arial" w:cs="Arial"/>
              </w:rPr>
              <w:t>.05.2026</w:t>
            </w:r>
          </w:p>
        </w:tc>
      </w:tr>
      <w:tr w:rsidRPr="001D1B3C" w:rsidR="005D6E86" w:rsidTr="313C6D80" w14:paraId="5F311D0D" w14:textId="77777777">
        <w:trPr>
          <w:trHeight w:val="250"/>
        </w:trPr>
        <w:tc>
          <w:tcPr>
            <w:tcW w:w="1250" w:type="pct"/>
            <w:tcMar/>
            <w:vAlign w:val="center"/>
          </w:tcPr>
          <w:p w:rsidRPr="001D1B3C" w:rsidR="005D6E86" w:rsidP="00632B06" w:rsidRDefault="005D6E86" w14:paraId="1EDBE02C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tcMar/>
            <w:vAlign w:val="center"/>
          </w:tcPr>
          <w:p w:rsidRPr="001D1B3C" w:rsidR="005D6E86" w:rsidP="00632B06" w:rsidRDefault="005D6E86" w14:paraId="7433B473" w14:textId="1C155FFE">
            <w:pPr>
              <w:rPr>
                <w:rFonts w:ascii="Arial" w:hAnsi="Arial" w:cs="Arial"/>
              </w:rPr>
            </w:pPr>
            <w:r w:rsidRPr="313C6D80" w:rsidR="75564137"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tcMar/>
            <w:vAlign w:val="center"/>
          </w:tcPr>
          <w:p w:rsidRPr="001D1B3C" w:rsidR="005D6E86" w:rsidP="00632B06" w:rsidRDefault="005D6E86" w14:paraId="7E9E9004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tcMar/>
            <w:vAlign w:val="center"/>
          </w:tcPr>
          <w:p w:rsidRPr="001D1B3C" w:rsidR="005D6E86" w:rsidP="00632B06" w:rsidRDefault="005D6E86" w14:paraId="2407ED8E" w14:textId="4273F1D3">
            <w:pPr>
              <w:rPr>
                <w:rFonts w:ascii="Arial" w:hAnsi="Arial" w:cs="Arial"/>
              </w:rPr>
            </w:pPr>
          </w:p>
        </w:tc>
      </w:tr>
    </w:tbl>
    <w:p w:rsidRPr="001D1B3C" w:rsidR="00632B06" w:rsidP="00AB580C" w:rsidRDefault="00632B06" w14:paraId="7A346BF6" w14:textId="777777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1D1B3C" w:rsidR="00632B06" w:rsidTr="313C6D80" w14:paraId="5EC4B851" w14:textId="77777777">
        <w:tc>
          <w:tcPr>
            <w:tcW w:w="9854" w:type="dxa"/>
            <w:shd w:val="clear" w:color="auto" w:fill="D9D9D9" w:themeFill="background1" w:themeFillShade="D9"/>
            <w:tcMar/>
          </w:tcPr>
          <w:p w:rsidRPr="001D1B3C" w:rsidR="00632B06" w:rsidP="00AB580C" w:rsidRDefault="00632B06" w14:paraId="481EC051" w14:textId="77777777">
            <w:pPr>
              <w:rPr>
                <w:rFonts w:ascii="Arial" w:hAnsi="Arial" w:cs="Arial"/>
              </w:rPr>
            </w:pPr>
            <w:bookmarkStart w:name="OLE_LINK10" w:id="0"/>
            <w:bookmarkStart w:name="OLE_LINK11" w:id="1"/>
            <w:bookmarkStart w:name="OLE_LINK12" w:id="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Pr="008F5E5F" w:rsidR="00632B06" w:rsidTr="313C6D80" w14:paraId="199D0E7C" w14:textId="77777777">
        <w:trPr>
          <w:trHeight w:val="4050"/>
        </w:trPr>
        <w:tc>
          <w:tcPr>
            <w:tcW w:w="9854" w:type="dxa"/>
            <w:tcMar/>
          </w:tcPr>
          <w:p w:rsidRPr="000D6B81" w:rsidR="000D6B81" w:rsidP="000D6B81" w:rsidRDefault="000D6B81" w14:paraId="070B2E81" w14:textId="60A92168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 w:rsidRPr="313C6D80" w:rsidR="14B83F9B">
              <w:rPr>
                <w:rFonts w:ascii="Arial" w:hAnsi="Arial" w:cs="Arial"/>
              </w:rPr>
              <w:t>Messa in funzione di visual studio</w:t>
            </w:r>
          </w:p>
          <w:p w:rsidRPr="000D6B81" w:rsidR="000D6B81" w:rsidP="000D6B81" w:rsidRDefault="000D6B81" w14:paraId="797CAEFF" w14:textId="443B70B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 w:rsidRPr="313C6D80" w:rsidR="7835D7F1">
              <w:rPr>
                <w:rFonts w:ascii="Arial" w:hAnsi="Arial" w:cs="Arial"/>
              </w:rPr>
              <w:t>Aggiunta e modifiche alla classe MainCs</w:t>
            </w:r>
          </w:p>
          <w:p w:rsidRPr="000D6B81" w:rsidR="000D6B81" w:rsidP="000D6B81" w:rsidRDefault="000D6B81" w14:paraId="18D52968" w14:textId="492A4952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 w:rsidRPr="313C6D80" w:rsidR="7835D7F1">
              <w:rPr>
                <w:rFonts w:ascii="Arial" w:hAnsi="Arial" w:cs="Arial"/>
              </w:rPr>
              <w:t>Creazione della classe ImpostazioniClasse</w:t>
            </w:r>
          </w:p>
          <w:p w:rsidRPr="000D6B81" w:rsidR="000D6B81" w:rsidP="000D6B81" w:rsidRDefault="000D6B81" w14:paraId="31900F5B" w14:textId="0760B9D9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 w:rsidRPr="313C6D80" w:rsidR="7835D7F1">
              <w:rPr>
                <w:rFonts w:ascii="Arial" w:hAnsi="Arial" w:cs="Arial"/>
              </w:rPr>
              <w:t>Implementazione in Profilo di MainCS</w:t>
            </w:r>
          </w:p>
          <w:p w:rsidRPr="000D6B81" w:rsidR="000D6B81" w:rsidP="000D6B81" w:rsidRDefault="000D6B81" w14:paraId="169A07D0" w14:textId="19FC02A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 w:rsidRPr="313C6D80" w:rsidR="7835D7F1">
              <w:rPr>
                <w:rFonts w:ascii="Arial" w:hAnsi="Arial" w:cs="Arial"/>
              </w:rPr>
              <w:t xml:space="preserve">Implementazione in Impostazioni di </w:t>
            </w:r>
            <w:r w:rsidRPr="313C6D80" w:rsidR="7835D7F1">
              <w:rPr>
                <w:rFonts w:ascii="Arial" w:hAnsi="Arial" w:cs="Arial"/>
              </w:rPr>
              <w:t>MainCS</w:t>
            </w:r>
          </w:p>
          <w:p w:rsidRPr="000D6B81" w:rsidR="000D6B81" w:rsidP="000D6B81" w:rsidRDefault="000D6B81" w14:paraId="3BDFF3E9" w14:textId="60FD00B3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 w:rsidRPr="313C6D80" w:rsidR="7835D7F1">
              <w:rPr>
                <w:rFonts w:ascii="Arial" w:hAnsi="Arial" w:cs="Arial"/>
              </w:rPr>
              <w:t>Correzione bug di sovrascrittura dei file da github</w:t>
            </w:r>
          </w:p>
        </w:tc>
      </w:tr>
      <w:bookmarkEnd w:id="0"/>
      <w:bookmarkEnd w:id="1"/>
      <w:bookmarkEnd w:id="2"/>
    </w:tbl>
    <w:p w:rsidRPr="00140581" w:rsidR="004B7227" w:rsidP="00AB580C" w:rsidRDefault="004B7227" w14:paraId="7DBC64FA" w14:textId="777777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1D1B3C" w:rsidR="00632B06" w:rsidTr="313C6D80" w14:paraId="5257DD22" w14:textId="77777777">
        <w:tc>
          <w:tcPr>
            <w:tcW w:w="9854" w:type="dxa"/>
            <w:shd w:val="clear" w:color="auto" w:fill="D9D9D9" w:themeFill="background1" w:themeFillShade="D9"/>
            <w:tcMar/>
          </w:tcPr>
          <w:p w:rsidRPr="001D1B3C" w:rsidR="00632B06" w:rsidP="00434F37" w:rsidRDefault="00632B06" w14:paraId="1C21A8DD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Pr="001D1B3C" w:rsidR="00632B06" w:rsidTr="313C6D80" w14:paraId="02711B10" w14:textId="77777777">
        <w:tc>
          <w:tcPr>
            <w:tcW w:w="9854" w:type="dxa"/>
            <w:tcMar/>
          </w:tcPr>
          <w:p w:rsidRPr="001D1B3C" w:rsidR="000E3821" w:rsidP="313C6D80" w:rsidRDefault="000E3821" w14:paraId="5CCA2BBC" w14:textId="217B0A52">
            <w:pPr>
              <w:rPr>
                <w:rFonts w:ascii="Arial" w:hAnsi="Arial" w:cs="Arial"/>
              </w:rPr>
            </w:pPr>
            <w:r w:rsidRPr="313C6D80" w:rsidR="2202B36C">
              <w:rPr>
                <w:rFonts w:ascii="Arial" w:hAnsi="Arial" w:cs="Arial"/>
              </w:rPr>
              <w:t>Qualche problema legato a visual studio, ma con un po’ di pazienza lo ho fatto funzionare</w:t>
            </w:r>
          </w:p>
          <w:p w:rsidRPr="001D1B3C" w:rsidR="000E3821" w:rsidP="313C6D80" w:rsidRDefault="000E3821" w14:paraId="211DF700" w14:textId="5619E4FC">
            <w:pPr>
              <w:rPr>
                <w:rFonts w:ascii="Arial" w:hAnsi="Arial" w:cs="Arial"/>
              </w:rPr>
            </w:pPr>
            <w:r w:rsidRPr="313C6D80" w:rsidR="2202B36C">
              <w:rPr>
                <w:rFonts w:ascii="Arial" w:hAnsi="Arial" w:cs="Arial"/>
              </w:rPr>
              <w:t>Sovrascrittura parziale di alcuni metodi e attributi, corretti confrontando versioni precedenti</w:t>
            </w:r>
          </w:p>
          <w:p w:rsidRPr="001D1B3C" w:rsidR="000E3821" w:rsidP="7927EB05" w:rsidRDefault="000E3821" w14:paraId="0FCB39B2" w14:textId="7738A2F4">
            <w:pPr>
              <w:rPr>
                <w:rFonts w:ascii="Arial" w:hAnsi="Arial" w:cs="Arial"/>
                <w:lang w:val="it-IT"/>
              </w:rPr>
            </w:pPr>
            <w:r w:rsidRPr="313C6D80" w:rsidR="2202B36C">
              <w:rPr>
                <w:rFonts w:ascii="Arial" w:hAnsi="Arial" w:cs="Arial"/>
              </w:rPr>
              <w:t>Correzione piccoli bug di sintassi e logica</w:t>
            </w:r>
          </w:p>
        </w:tc>
      </w:tr>
    </w:tbl>
    <w:p w:rsidRPr="001D1B3C" w:rsidR="00632B06" w:rsidP="00AB580C" w:rsidRDefault="0056591C" w14:paraId="4827ED88" w14:textId="0948032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1D1B3C" w:rsidR="00632B06" w:rsidTr="313C6D80" w14:paraId="5C1F9C53" w14:textId="77777777">
        <w:tc>
          <w:tcPr>
            <w:tcW w:w="9854" w:type="dxa"/>
            <w:shd w:val="clear" w:color="auto" w:fill="D9D9D9" w:themeFill="background1" w:themeFillShade="D9"/>
            <w:tcMar/>
          </w:tcPr>
          <w:p w:rsidRPr="001D1B3C" w:rsidR="00632B06" w:rsidP="00434F37" w:rsidRDefault="00632B06" w14:paraId="3ED06781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Pr="001D1B3C" w:rsidR="00632B06" w:rsidTr="313C6D80" w14:paraId="440A9960" w14:textId="77777777">
        <w:tc>
          <w:tcPr>
            <w:tcW w:w="9854" w:type="dxa"/>
            <w:tcMar/>
          </w:tcPr>
          <w:p w:rsidRPr="001D1B3C" w:rsidR="00632B06" w:rsidP="00434F37" w:rsidRDefault="00632B06" w14:paraId="43BCFB89" w14:textId="389E209E">
            <w:pPr>
              <w:rPr>
                <w:rFonts w:ascii="Arial" w:hAnsi="Arial" w:cs="Arial"/>
              </w:rPr>
            </w:pPr>
            <w:r w:rsidRPr="313C6D80" w:rsidR="4A55CED5">
              <w:rPr>
                <w:rFonts w:ascii="Arial" w:hAnsi="Arial" w:cs="Arial"/>
              </w:rPr>
              <w:t>Non abbastanza avanti per definirci corretti verso pianificazione ma molto vicini</w:t>
            </w:r>
          </w:p>
        </w:tc>
      </w:tr>
    </w:tbl>
    <w:p w:rsidRPr="001D1B3C" w:rsidR="00632B06" w:rsidP="00AB580C" w:rsidRDefault="00632B06" w14:paraId="65AAD336" w14:textId="7777777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Pr="001D1B3C" w:rsidR="00632B06" w:rsidTr="313C6D80" w14:paraId="6DD0965E" w14:textId="77777777">
        <w:tc>
          <w:tcPr>
            <w:tcW w:w="9854" w:type="dxa"/>
            <w:shd w:val="clear" w:color="auto" w:fill="D9D9D9" w:themeFill="background1" w:themeFillShade="D9"/>
            <w:tcMar/>
          </w:tcPr>
          <w:p w:rsidRPr="001D1B3C" w:rsidR="00632B06" w:rsidP="00434F37" w:rsidRDefault="00632B06" w14:paraId="6575A890" w14:textId="7777777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Pr="001D1B3C" w:rsidR="00632B06" w:rsidTr="313C6D80" w14:paraId="1A1AF97C" w14:textId="77777777">
        <w:tc>
          <w:tcPr>
            <w:tcW w:w="9854" w:type="dxa"/>
            <w:tcMar/>
          </w:tcPr>
          <w:p w:rsidRPr="001D1B3C" w:rsidR="0091560D" w:rsidP="00AB239B" w:rsidRDefault="0091560D" w14:paraId="7625903A" w14:textId="5290D97F">
            <w:pPr>
              <w:rPr>
                <w:rFonts w:ascii="Arial" w:hAnsi="Arial" w:cs="Arial"/>
              </w:rPr>
            </w:pPr>
            <w:r w:rsidRPr="313C6D80" w:rsidR="77CB6996">
              <w:rPr>
                <w:rFonts w:ascii="Arial" w:hAnsi="Arial" w:cs="Arial"/>
              </w:rPr>
              <w:t>Fare il punto della situazione, e iniziare a implementare la parte logica</w:t>
            </w:r>
          </w:p>
        </w:tc>
      </w:tr>
    </w:tbl>
    <w:p w:rsidRPr="001D1B3C" w:rsidR="00B74878" w:rsidP="00632B06" w:rsidRDefault="00B74878" w14:paraId="17E1B9A1" w14:textId="77777777">
      <w:pPr>
        <w:rPr>
          <w:rFonts w:ascii="Arial" w:hAnsi="Arial" w:cs="Arial"/>
        </w:rPr>
      </w:pPr>
    </w:p>
    <w:p w:rsidRPr="001D1B3C" w:rsidR="00E43E19" w:rsidRDefault="00E43E19" w14:paraId="499B1614" w14:textId="77777777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:rsidRPr="001D1B3C" w:rsidR="00E43E19" w:rsidP="00E43E19" w:rsidRDefault="00E43E19" w14:paraId="5DAAC6C5" w14:textId="77777777">
      <w:pPr>
        <w:pStyle w:val="Titolo2"/>
        <w:pBdr>
          <w:bottom w:val="single" w:color="auto" w:sz="4" w:space="1"/>
        </w:pBdr>
      </w:pPr>
      <w:r w:rsidRPr="001D1B3C">
        <w:t>Utilizzo Intelligenza Artificiale</w:t>
      </w:r>
      <w:r w:rsidR="00872C0D">
        <w:t xml:space="preserve"> nella giornata</w:t>
      </w:r>
    </w:p>
    <w:p w:rsidR="00872C0D" w:rsidP="00872C0D" w:rsidRDefault="00872C0D" w14:paraId="7B9854AC" w14:textId="77777777">
      <w:pPr>
        <w:pStyle w:val="Nessunaspaziatura"/>
        <w:rPr>
          <w:rFonts w:ascii="Arial" w:hAnsi="Arial" w:cs="Arial"/>
          <w:b/>
          <w:bCs/>
        </w:rPr>
      </w:pPr>
    </w:p>
    <w:p w:rsidR="00872C0D" w:rsidP="00872C0D" w:rsidRDefault="00000000" w14:paraId="1DF533E9" w14:textId="4E7B3ACA">
      <w:pPr>
        <w:pStyle w:val="Nessunaspaziatura"/>
        <w:rPr>
          <w:rFonts w:ascii="Arial" w:hAnsi="Arial" w:cs="Arial"/>
        </w:rPr>
      </w:pPr>
      <w:sdt>
        <w:sdtPr>
          <w:id w:val="1421220160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00BE6107">
            <w:rPr>
              <w:rFonts w:ascii="MS Gothic" w:hAnsi="MS Gothic" w:eastAsia="MS Gothic" w:cs="Segoe UI Symbol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Nessuno</w:t>
      </w:r>
      <w:r>
        <w:br/>
      </w:r>
      <w:sdt>
        <w:sdtPr>
          <w:id w:val="-742338143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39B3F7B6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Occasionale</w:t>
      </w:r>
      <w:r>
        <w:br/>
      </w:r>
      <w:sdt>
        <w:sdtPr>
          <w:id w:val="-1715336551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720CE373">
            <w:rPr>
              <w:rFonts w:ascii="MS Gothic" w:hAnsi="MS Gothic" w:eastAsia="MS Gothic" w:cs="MS Gothic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Frequente</w:t>
      </w:r>
    </w:p>
    <w:p w:rsidRPr="00872C0D" w:rsidR="00872C0D" w:rsidP="00872C0D" w:rsidRDefault="00872C0D" w14:paraId="62D53AFF" w14:textId="77777777">
      <w:pPr>
        <w:pStyle w:val="Nessunaspaziatura"/>
        <w:rPr>
          <w:rFonts w:ascii="Arial" w:hAnsi="Arial" w:cs="Arial"/>
        </w:rPr>
      </w:pPr>
    </w:p>
    <w:p w:rsidR="00872C0D" w:rsidP="000B69E9" w:rsidRDefault="00872C0D" w14:paraId="2945422C" w14:textId="3C1270B5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:rsidRPr="00872C0D" w:rsidR="00872C0D" w:rsidP="00872C0D" w:rsidRDefault="00872C0D" w14:paraId="61085D49" w14:textId="77777777">
      <w:pPr>
        <w:pStyle w:val="Nessunaspaziatura"/>
        <w:rPr>
          <w:rFonts w:ascii="Arial" w:hAnsi="Arial" w:cs="Arial"/>
        </w:rPr>
      </w:pPr>
    </w:p>
    <w:p w:rsidR="00872C0D" w:rsidP="00872C0D" w:rsidRDefault="00872C0D" w14:paraId="18EFA86B" w14:textId="414E6C99">
      <w:pPr>
        <w:pStyle w:val="Nessunaspaziatura"/>
        <w:rPr>
          <w:rFonts w:ascii="Arial" w:hAnsi="Arial" w:cs="Arial"/>
        </w:rPr>
      </w:pPr>
      <w:r w:rsidRPr="313C6D80" w:rsidR="00872C0D">
        <w:rPr>
          <w:rFonts w:ascii="Arial" w:hAnsi="Arial" w:cs="Arial"/>
          <w:b w:val="1"/>
          <w:bCs w:val="1"/>
        </w:rPr>
        <w:t>Per cosa l’ho usata oggi</w:t>
      </w:r>
      <w:r>
        <w:br/>
      </w:r>
      <w:sdt>
        <w:sdtPr>
          <w:id w:val="1884593211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5851D353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Chiarire concetti</w:t>
      </w:r>
      <w:r>
        <w:br/>
      </w:r>
      <w:sdt>
        <w:sdtPr>
          <w:id w:val="-1631012876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00AB239B">
            <w:rPr>
              <w:rFonts w:ascii="MS Gothic" w:hAnsi="MS Gothic" w:eastAsia="MS Gothic" w:cs="Segoe UI Symbol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Supporto al codice</w:t>
      </w:r>
      <w:r>
        <w:br/>
      </w:r>
      <w:sdt>
        <w:sdtPr>
          <w:id w:val="-1613741001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5A26DD88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Debug</w:t>
      </w:r>
      <w:r>
        <w:br/>
      </w:r>
      <w:sdt>
        <w:sdtPr>
          <w:id w:val="2095202320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00F659AF">
            <w:rPr>
              <w:rFonts w:ascii="MS Gothic" w:hAnsi="MS Gothic" w:eastAsia="MS Gothic" w:cs="Segoe UI Symbol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Riorganizzare idee / testi</w:t>
      </w:r>
      <w:r>
        <w:br/>
      </w:r>
      <w:sdt>
        <w:sdtPr>
          <w:id w:val="1630749212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02C4BCA3">
            <w:rPr>
              <w:rFonts w:ascii="MS Gothic" w:hAnsi="MS Gothic" w:eastAsia="MS Gothic" w:cs="MS Gothic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Altro:</w:t>
      </w:r>
    </w:p>
    <w:p w:rsidRPr="00872C0D" w:rsidR="00872C0D" w:rsidP="00872C0D" w:rsidRDefault="00872C0D" w14:paraId="3D1CBDC1" w14:textId="77777777">
      <w:pPr>
        <w:pStyle w:val="Nessunaspaziatura"/>
        <w:rPr>
          <w:rFonts w:ascii="Arial" w:hAnsi="Arial" w:cs="Arial"/>
        </w:rPr>
      </w:pPr>
    </w:p>
    <w:p w:rsidR="00872C0D" w:rsidP="00872C0D" w:rsidRDefault="00872C0D" w14:paraId="12A86763" w14:textId="77777777">
      <w:pPr>
        <w:pStyle w:val="Nessunaspaziatura"/>
        <w:rPr>
          <w:rFonts w:ascii="Arial" w:hAnsi="Arial" w:cs="Arial"/>
          <w:b/>
          <w:bCs/>
        </w:rPr>
      </w:pPr>
      <w:r w:rsidRPr="313C6D80" w:rsidR="00872C0D">
        <w:rPr>
          <w:rFonts w:ascii="Arial" w:hAnsi="Arial" w:cs="Arial"/>
          <w:b w:val="1"/>
          <w:bCs w:val="1"/>
        </w:rPr>
        <w:t>Esempio significativo di utilizzo (UNO SOLO)</w:t>
      </w:r>
    </w:p>
    <w:p w:rsidR="2E66DBEA" w:rsidP="313C6D80" w:rsidRDefault="2E66DBEA" w14:paraId="2F3A6514" w14:textId="45F6A8D9">
      <w:pPr>
        <w:pStyle w:val="Nessunaspaziatura"/>
      </w:pPr>
      <w:r w:rsidRPr="313C6D80" w:rsidR="2E66DBEA">
        <w:rPr>
          <w:rFonts w:ascii="Arial" w:hAnsi="Arial" w:eastAsia="Arial" w:cs="Arial"/>
          <w:noProof w:val="0"/>
          <w:sz w:val="22"/>
          <w:szCs w:val="22"/>
          <w:lang w:val="en-US"/>
        </w:rPr>
        <w:t>&lt;DatePicker x:Name="PickerData" Format="dd MMMM yyyy" MaximumDate="{x:Static sys:DateTime.Today}" TextColor="#1C1409" HeightRequest="52" BackgroundColor="Transparent" xmlns:sys="clr-namespace:System;assembly=mscorlib"/&gt; mi da errore</w:t>
      </w:r>
    </w:p>
    <w:p w:rsidR="7927EB05" w:rsidP="7927EB05" w:rsidRDefault="7927EB05" w14:paraId="31FBD1D8" w14:textId="1C71ADB1">
      <w:pPr>
        <w:pStyle w:val="Nessunaspaziatura"/>
        <w:rPr>
          <w:rFonts w:ascii="Arial" w:hAnsi="Arial" w:eastAsia="Arial" w:cs="Arial"/>
          <w:noProof w:val="0"/>
          <w:sz w:val="22"/>
          <w:szCs w:val="22"/>
          <w:lang w:val="it-CH"/>
        </w:rPr>
      </w:pPr>
    </w:p>
    <w:p w:rsidRPr="00872C0D" w:rsidR="00A46F22" w:rsidP="00872C0D" w:rsidRDefault="00A46F22" w14:paraId="5C786056" w14:textId="77777777">
      <w:pPr>
        <w:pStyle w:val="Nessunaspaziatura"/>
        <w:rPr>
          <w:rFonts w:ascii="Arial" w:hAnsi="Arial" w:cs="Arial"/>
        </w:rPr>
      </w:pPr>
      <w:bookmarkStart w:name="_Hlk219186319" w:id="3"/>
    </w:p>
    <w:p w:rsidRPr="00872C0D" w:rsidR="00872C0D" w:rsidP="00872C0D" w:rsidRDefault="00872C0D" w14:paraId="5E004E79" w14:textId="77777777">
      <w:pPr>
        <w:pStyle w:val="Nessunaspaziatura"/>
        <w:rPr>
          <w:rFonts w:ascii="Arial" w:hAnsi="Arial" w:cs="Arial"/>
        </w:rPr>
      </w:pPr>
      <w:r w:rsidRPr="313C6D80" w:rsidR="00872C0D">
        <w:rPr>
          <w:rFonts w:ascii="Arial" w:hAnsi="Arial" w:cs="Arial"/>
          <w:b w:val="1"/>
          <w:bCs w:val="1"/>
        </w:rPr>
        <w:t>Cosa mi ha dato l’AI</w:t>
      </w:r>
      <w:bookmarkEnd w:id="3"/>
    </w:p>
    <w:p w:rsidR="53D92C6A" w:rsidP="313C6D80" w:rsidRDefault="53D92C6A" w14:paraId="48B805A0" w14:textId="49DF5927">
      <w:pPr>
        <w:spacing w:before="240" w:beforeAutospacing="off" w:after="240" w:afterAutospacing="off"/>
      </w:pPr>
      <w:r w:rsidRPr="313C6D80" w:rsidR="53D92C6A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Leonardo, il problema </w:t>
      </w:r>
      <w:r w:rsidRPr="313C6D80" w:rsidR="53D92C6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it-CH"/>
        </w:rPr>
        <w:t>non è il DatePicker</w:t>
      </w:r>
      <w:r w:rsidRPr="313C6D80" w:rsidR="53D92C6A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. Il problema è </w:t>
      </w:r>
      <w:r w:rsidRPr="313C6D80" w:rsidR="53D92C6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it-CH"/>
        </w:rPr>
        <w:t xml:space="preserve">dove hai messo </w:t>
      </w:r>
      <w:r w:rsidRPr="313C6D80" w:rsidR="53D92C6A">
        <w:rPr>
          <w:rFonts w:ascii="Consolas" w:hAnsi="Consolas" w:eastAsia="Consolas" w:cs="Consolas"/>
          <w:noProof w:val="0"/>
          <w:sz w:val="22"/>
          <w:szCs w:val="22"/>
          <w:lang w:val="it-CH"/>
        </w:rPr>
        <w:t>xmlns:sys="..."</w:t>
      </w:r>
      <w:r w:rsidRPr="313C6D80" w:rsidR="53D92C6A">
        <w:rPr>
          <w:rFonts w:ascii="Arial" w:hAnsi="Arial" w:eastAsia="Arial" w:cs="Arial"/>
          <w:noProof w:val="0"/>
          <w:sz w:val="22"/>
          <w:szCs w:val="22"/>
          <w:lang w:val="it-CH"/>
        </w:rPr>
        <w:t>.</w:t>
      </w:r>
    </w:p>
    <w:p w:rsidR="53D92C6A" w:rsidP="313C6D80" w:rsidRDefault="53D92C6A" w14:paraId="192A73B6" w14:textId="687F10FB">
      <w:pPr>
        <w:spacing w:before="240" w:beforeAutospacing="off" w:after="240" w:afterAutospacing="off"/>
      </w:pPr>
      <w:r w:rsidRPr="313C6D80" w:rsidR="53D92C6A">
        <w:rPr>
          <w:rFonts w:ascii="Arial" w:hAnsi="Arial" w:eastAsia="Arial" w:cs="Arial"/>
          <w:noProof w:val="0"/>
          <w:sz w:val="22"/>
          <w:szCs w:val="22"/>
          <w:lang w:val="it-CH"/>
        </w:rPr>
        <w:t xml:space="preserve">In XAML </w:t>
      </w:r>
      <w:r w:rsidRPr="313C6D80" w:rsidR="53D92C6A">
        <w:rPr>
          <w:rFonts w:ascii="Arial" w:hAnsi="Arial" w:eastAsia="Arial" w:cs="Arial"/>
          <w:b w:val="1"/>
          <w:bCs w:val="1"/>
          <w:noProof w:val="0"/>
          <w:sz w:val="22"/>
          <w:szCs w:val="22"/>
          <w:lang w:val="it-CH"/>
        </w:rPr>
        <w:t>gli xmlns devono stare dentro il tag della pagina</w:t>
      </w:r>
      <w:r w:rsidRPr="313C6D80" w:rsidR="53D92C6A">
        <w:rPr>
          <w:rFonts w:ascii="Arial" w:hAnsi="Arial" w:eastAsia="Arial" w:cs="Arial"/>
          <w:noProof w:val="0"/>
          <w:sz w:val="22"/>
          <w:szCs w:val="22"/>
          <w:lang w:val="it-CH"/>
        </w:rPr>
        <w:t>, NON dentro un controllo.</w:t>
      </w:r>
    </w:p>
    <w:p w:rsidR="53D92C6A" w:rsidP="313C6D80" w:rsidRDefault="53D92C6A" w14:paraId="3F6BCD45" w14:textId="1C66DE43">
      <w:pPr>
        <w:spacing w:before="240" w:beforeAutospacing="off" w:after="240" w:afterAutospacing="off"/>
      </w:pPr>
      <w:r w:rsidRPr="313C6D80" w:rsidR="53D92C6A">
        <w:rPr>
          <w:rFonts w:ascii="Arial" w:hAnsi="Arial" w:eastAsia="Arial" w:cs="Arial"/>
          <w:noProof w:val="0"/>
          <w:sz w:val="22"/>
          <w:szCs w:val="22"/>
          <w:lang w:val="it-CH"/>
        </w:rPr>
        <w:t>Per questo Visual Studio ti dà errore.</w:t>
      </w:r>
    </w:p>
    <w:p w:rsidR="313C6D80" w:rsidP="313C6D80" w:rsidRDefault="313C6D80" w14:paraId="41D7BA49" w14:textId="5FAE57E7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it-CH"/>
        </w:rPr>
      </w:pPr>
    </w:p>
    <w:p w:rsidR="7BD0150E" w:rsidP="7927EB05" w:rsidRDefault="7BD0150E" w14:paraId="26D73EAF" w14:textId="5ACB887F">
      <w:pPr>
        <w:pStyle w:val="Nessunaspaziatura"/>
        <w:rPr>
          <w:rFonts w:ascii="Arial" w:hAnsi="Arial" w:cs="Arial"/>
        </w:rPr>
      </w:pPr>
      <w:r w:rsidRPr="313C6D80" w:rsidR="7BD0150E">
        <w:rPr>
          <w:rFonts w:ascii="Arial" w:hAnsi="Arial" w:cs="Arial"/>
        </w:rPr>
        <w:t xml:space="preserve">E in seguito anche comandi </w:t>
      </w:r>
      <w:r w:rsidRPr="313C6D80" w:rsidR="51D1DF7F">
        <w:rPr>
          <w:rFonts w:ascii="Arial" w:hAnsi="Arial" w:cs="Arial"/>
        </w:rPr>
        <w:t>e istruzioni su come correggere</w:t>
      </w:r>
    </w:p>
    <w:p w:rsidR="0074583B" w:rsidP="00872C0D" w:rsidRDefault="0074583B" w14:paraId="278FB86E" w14:textId="77777777">
      <w:pPr>
        <w:pStyle w:val="Nessunaspaziatura"/>
        <w:rPr>
          <w:rFonts w:ascii="Arial" w:hAnsi="Arial" w:cs="Arial"/>
        </w:rPr>
      </w:pPr>
    </w:p>
    <w:p w:rsidR="00872C0D" w:rsidP="00872C0D" w:rsidRDefault="00872C0D" w14:paraId="655D6392" w14:textId="5CC29250">
      <w:pPr>
        <w:pStyle w:val="Nessunaspaziatura"/>
        <w:rPr>
          <w:rFonts w:ascii="Arial" w:hAnsi="Arial" w:cs="Arial"/>
        </w:rPr>
      </w:pPr>
      <w:r w:rsidRPr="313C6D80" w:rsidR="00872C0D">
        <w:rPr>
          <w:rFonts w:ascii="Arial" w:hAnsi="Arial" w:cs="Arial"/>
          <w:b w:val="1"/>
          <w:bCs w:val="1"/>
        </w:rPr>
        <w:t>Come l’ho usato io</w:t>
      </w:r>
      <w:r>
        <w:br/>
      </w:r>
      <w:sdt>
        <w:sdtPr>
          <w:id w:val="-1896963747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4C99CF9A">
            <w:rPr>
              <w:rFonts w:ascii="MS Gothic" w:hAnsi="MS Gothic" w:eastAsia="MS Gothic" w:cs="MS Gothic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Copiato</w:t>
      </w:r>
      <w:r>
        <w:br/>
      </w:r>
      <w:sdt>
        <w:sdtPr>
          <w:id w:val="1841200741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4C99CF9A">
            <w:rPr>
              <w:rFonts w:ascii="MS Gothic" w:hAnsi="MS Gothic" w:eastAsia="MS Gothic" w:cs="MS Gothic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Adattato</w:t>
      </w:r>
      <w:r>
        <w:br/>
      </w:r>
      <w:sdt>
        <w:sdtPr>
          <w:id w:val="360722047"/>
          <w14:checkbox>
            <w14:checked w14:val="1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59461D4A">
            <w:rPr>
              <w:rFonts w:ascii="MS Gothic" w:hAnsi="MS Gothic" w:eastAsia="MS Gothic" w:cs="MS Gothic"/>
            </w:rPr>
            <w:t>☒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Usato solo per capire</w:t>
      </w:r>
      <w:r>
        <w:br/>
      </w:r>
      <w:sdt>
        <w:sdtPr>
          <w:id w:val="1550802084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Segoe UI Symbol" w:hAnsi="Segoe UI Symbol" w:cs="Segoe UI Symbol"/>
          </w:rPr>
        </w:sdtPr>
        <w:sdtContent>
          <w:r w:rsidRPr="313C6D80" w:rsidR="00BB6214">
            <w:rPr>
              <w:rFonts w:ascii="MS Gothic" w:hAnsi="MS Gothic" w:eastAsia="MS Gothic" w:cs="Segoe UI Symbol"/>
            </w:rPr>
            <w:t>☐</w:t>
          </w:r>
        </w:sdtContent>
        <w:sdtEndPr>
          <w:rPr>
            <w:rFonts w:ascii="Segoe UI Symbol" w:hAnsi="Segoe UI Symbol" w:cs="Segoe UI Symbol"/>
          </w:rPr>
        </w:sdtEndPr>
      </w:sdt>
      <w:r w:rsidRPr="313C6D80" w:rsidR="00872C0D">
        <w:rPr>
          <w:rFonts w:ascii="Arial" w:hAnsi="Arial" w:cs="Arial"/>
        </w:rPr>
        <w:t xml:space="preserve"> Scartato</w:t>
      </w:r>
    </w:p>
    <w:p w:rsidR="00872C0D" w:rsidP="00872C0D" w:rsidRDefault="00872C0D" w14:paraId="4AC1C463" w14:textId="77777777">
      <w:pPr>
        <w:pStyle w:val="Nessunaspaziatura"/>
        <w:rPr>
          <w:rFonts w:ascii="Arial" w:hAnsi="Arial" w:cs="Arial"/>
        </w:rPr>
      </w:pPr>
    </w:p>
    <w:p w:rsidRPr="00872C0D" w:rsidR="00624F63" w:rsidP="00872C0D" w:rsidRDefault="00624F63" w14:paraId="0697D678" w14:textId="77777777">
      <w:pPr>
        <w:pStyle w:val="Nessunaspaziatura"/>
        <w:rPr>
          <w:rFonts w:ascii="Arial" w:hAnsi="Arial" w:cs="Arial"/>
        </w:rPr>
      </w:pPr>
    </w:p>
    <w:p w:rsidRPr="00872C0D" w:rsidR="00872C0D" w:rsidP="00872C0D" w:rsidRDefault="00872C0D" w14:paraId="0A0B7E88" w14:textId="77777777">
      <w:pPr>
        <w:pStyle w:val="Nessunaspaziatura"/>
        <w:rPr>
          <w:rFonts w:ascii="Arial" w:hAnsi="Arial" w:cs="Arial"/>
        </w:rPr>
      </w:pPr>
      <w:r w:rsidRPr="7927EB05" w:rsidR="00872C0D">
        <w:rPr>
          <w:rFonts w:ascii="Arial" w:hAnsi="Arial" w:cs="Arial"/>
          <w:b w:val="1"/>
          <w:bCs w:val="1"/>
        </w:rPr>
        <w:t>Cosa avrei fatto senza AI?</w:t>
      </w:r>
    </w:p>
    <w:p w:rsidR="7927EB05" w:rsidP="7927EB05" w:rsidRDefault="7927EB05" w14:paraId="6276C2AF" w14:textId="4DD3123B">
      <w:pPr>
        <w:pStyle w:val="Nessunaspaziatura"/>
        <w:rPr>
          <w:rFonts w:ascii="Arial" w:hAnsi="Arial" w:cs="Arial"/>
          <w:b w:val="1"/>
          <w:bCs w:val="1"/>
        </w:rPr>
      </w:pPr>
    </w:p>
    <w:p w:rsidRPr="001D1B3C" w:rsidR="00C14EAB" w:rsidP="00624F63" w:rsidRDefault="00C14EAB" w14:paraId="3EF429D1" w14:textId="537E1991">
      <w:pPr>
        <w:pStyle w:val="Nessunaspaziatura"/>
        <w:spacing w:line="276" w:lineRule="auto"/>
        <w:rPr>
          <w:rFonts w:ascii="Arial" w:hAnsi="Arial" w:cs="Arial"/>
        </w:rPr>
      </w:pPr>
      <w:r w:rsidRPr="313C6D80" w:rsidR="42A300CE">
        <w:rPr>
          <w:rFonts w:ascii="Arial" w:hAnsi="Arial" w:cs="Arial"/>
        </w:rPr>
        <w:t>Non avrei usato questo metodo/proprietà</w:t>
      </w:r>
    </w:p>
    <w:sectPr w:rsidRPr="001D1B3C" w:rsidR="00C14EAB" w:rsidSect="00183D28">
      <w:headerReference w:type="default" r:id="rId8"/>
      <w:footerReference w:type="default" r:id="rId9"/>
      <w:pgSz w:w="11906" w:h="16838" w:orient="portrait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E35B6" w:rsidP="00DC1A1A" w:rsidRDefault="008E35B6" w14:paraId="2D502A22" w14:textId="77777777">
      <w:pPr>
        <w:spacing w:after="0" w:line="240" w:lineRule="auto"/>
      </w:pPr>
      <w:r>
        <w:separator/>
      </w:r>
    </w:p>
    <w:p w:rsidR="008E35B6" w:rsidRDefault="008E35B6" w14:paraId="776D2B6C" w14:textId="77777777"/>
    <w:p w:rsidR="008E35B6" w:rsidP="00454290" w:rsidRDefault="008E35B6" w14:paraId="3227BC9B" w14:textId="77777777"/>
  </w:endnote>
  <w:endnote w:type="continuationSeparator" w:id="0">
    <w:p w:rsidR="008E35B6" w:rsidP="00DC1A1A" w:rsidRDefault="008E35B6" w14:paraId="4A9AC0B4" w14:textId="77777777">
      <w:pPr>
        <w:spacing w:after="0" w:line="240" w:lineRule="auto"/>
      </w:pPr>
      <w:r>
        <w:continuationSeparator/>
      </w:r>
    </w:p>
    <w:p w:rsidR="008E35B6" w:rsidRDefault="008E35B6" w14:paraId="2DDF9D6C" w14:textId="77777777"/>
    <w:p w:rsidR="008E35B6" w:rsidP="00454290" w:rsidRDefault="008E35B6" w14:paraId="76A6FE8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C3844" w:rsidR="007C13BA" w:rsidP="004C3844" w:rsidRDefault="00000000" w14:paraId="6601C43E" w14:textId="57CA2FA8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Pr="00E04DB2" w:rsidR="00962AE3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C27AE6">
          <w:rPr>
            <w:rFonts w:ascii="Arial" w:hAnsi="Arial" w:cs="Arial"/>
          </w:rPr>
          <w:t>MyRoutine</w:t>
        </w:r>
        <w:proofErr w:type="spellEnd"/>
      </w:sdtContent>
    </w:sdt>
    <w:r w:rsidRPr="00E04DB2" w:rsidR="004A402D">
      <w:rPr>
        <w:rFonts w:ascii="Arial" w:hAnsi="Arial" w:cs="Arial"/>
      </w:rPr>
      <w:tab/>
    </w:r>
    <w:r w:rsidRPr="00E04DB2" w:rsidR="006C73DC">
      <w:rPr>
        <w:rFonts w:ascii="Arial" w:hAnsi="Arial" w:cs="Arial"/>
        <w:bCs/>
        <w:lang w:val="it-IT"/>
      </w:rPr>
      <w:fldChar w:fldCharType="begin"/>
    </w:r>
    <w:r w:rsidRPr="00E04DB2" w:rsidR="006C73DC">
      <w:rPr>
        <w:rFonts w:ascii="Arial" w:hAnsi="Arial" w:cs="Arial"/>
        <w:bCs/>
        <w:lang w:val="it-IT"/>
      </w:rPr>
      <w:instrText>PAGE  \* Arabic  \* MERGEFORMAT</w:instrText>
    </w:r>
    <w:r w:rsidRPr="00E04DB2" w:rsidR="006C73DC">
      <w:rPr>
        <w:rFonts w:ascii="Arial" w:hAnsi="Arial" w:cs="Arial"/>
        <w:bCs/>
        <w:lang w:val="it-IT"/>
      </w:rPr>
      <w:fldChar w:fldCharType="separate"/>
    </w:r>
    <w:r w:rsidRPr="00E04DB2" w:rsidR="00E6708F">
      <w:rPr>
        <w:rFonts w:ascii="Arial" w:hAnsi="Arial" w:cs="Arial"/>
        <w:bCs/>
        <w:noProof/>
        <w:lang w:val="it-IT"/>
      </w:rPr>
      <w:t>1</w:t>
    </w:r>
    <w:r w:rsidRPr="00E04DB2" w:rsidR="006C73DC">
      <w:rPr>
        <w:rFonts w:ascii="Arial" w:hAnsi="Arial" w:cs="Arial"/>
        <w:bCs/>
        <w:lang w:val="it-IT"/>
      </w:rPr>
      <w:fldChar w:fldCharType="end"/>
    </w:r>
    <w:r w:rsidRPr="00E04DB2" w:rsidR="006C73DC">
      <w:rPr>
        <w:rFonts w:ascii="Arial" w:hAnsi="Arial" w:cs="Arial"/>
        <w:lang w:val="it-IT"/>
      </w:rPr>
      <w:t>/</w:t>
    </w:r>
    <w:r w:rsidRPr="00E04DB2" w:rsidR="006C73DC">
      <w:rPr>
        <w:rFonts w:ascii="Arial" w:hAnsi="Arial" w:cs="Arial"/>
        <w:bCs/>
        <w:lang w:val="it-IT"/>
      </w:rPr>
      <w:fldChar w:fldCharType="begin"/>
    </w:r>
    <w:r w:rsidRPr="00E04DB2" w:rsidR="006C73DC">
      <w:rPr>
        <w:rFonts w:ascii="Arial" w:hAnsi="Arial" w:cs="Arial"/>
        <w:bCs/>
        <w:lang w:val="it-IT"/>
      </w:rPr>
      <w:instrText>NUMPAGES  \* Arabic  \* MERGEFORMAT</w:instrText>
    </w:r>
    <w:r w:rsidRPr="00E04DB2" w:rsidR="006C73DC">
      <w:rPr>
        <w:rFonts w:ascii="Arial" w:hAnsi="Arial" w:cs="Arial"/>
        <w:bCs/>
        <w:lang w:val="it-IT"/>
      </w:rPr>
      <w:fldChar w:fldCharType="separate"/>
    </w:r>
    <w:r w:rsidRPr="00E04DB2" w:rsidR="00E6708F">
      <w:rPr>
        <w:rFonts w:ascii="Arial" w:hAnsi="Arial" w:cs="Arial"/>
        <w:bCs/>
        <w:noProof/>
        <w:lang w:val="it-IT"/>
      </w:rPr>
      <w:t>1</w:t>
    </w:r>
    <w:r w:rsidRPr="00E04DB2" w:rsidR="006C73DC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E35B6" w:rsidP="00DC1A1A" w:rsidRDefault="008E35B6" w14:paraId="51A8FFD4" w14:textId="77777777">
      <w:pPr>
        <w:spacing w:after="0" w:line="240" w:lineRule="auto"/>
      </w:pPr>
      <w:r>
        <w:separator/>
      </w:r>
    </w:p>
    <w:p w:rsidR="008E35B6" w:rsidRDefault="008E35B6" w14:paraId="5B6B368A" w14:textId="77777777"/>
    <w:p w:rsidR="008E35B6" w:rsidP="00454290" w:rsidRDefault="008E35B6" w14:paraId="3B1833C2" w14:textId="77777777"/>
  </w:footnote>
  <w:footnote w:type="continuationSeparator" w:id="0">
    <w:p w:rsidR="008E35B6" w:rsidP="00DC1A1A" w:rsidRDefault="008E35B6" w14:paraId="04364E44" w14:textId="77777777">
      <w:pPr>
        <w:spacing w:after="0" w:line="240" w:lineRule="auto"/>
      </w:pPr>
      <w:r>
        <w:continuationSeparator/>
      </w:r>
    </w:p>
    <w:p w:rsidR="008E35B6" w:rsidRDefault="008E35B6" w14:paraId="326526C6" w14:textId="77777777"/>
    <w:p w:rsidR="008E35B6" w:rsidP="00454290" w:rsidRDefault="008E35B6" w14:paraId="6D8D49E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E6CE4" w:rsidR="006E6CE4" w:rsidP="00454290" w:rsidRDefault="00C27AE6" w14:paraId="280A0466" w14:textId="2A8D3289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Leonardo </w:t>
    </w:r>
    <w:proofErr w:type="spellStart"/>
    <w:r>
      <w:rPr>
        <w:rFonts w:ascii="Arial" w:hAnsi="Arial" w:cs="Arial"/>
        <w:lang w:val="fr-CH"/>
      </w:rPr>
      <w:t>Vanini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F0C8C42E">
      <w:numFmt w:val="bullet"/>
      <w:lvlText w:val=""/>
      <w:lvlJc w:val="left"/>
      <w:pPr>
        <w:ind w:left="1800" w:hanging="360"/>
      </w:pPr>
      <w:rPr>
        <w:rFonts w:hint="default" w:ascii="Wingdings" w:hAnsi="Wingdings" w:eastAsiaTheme="minorHAnsi" w:cstheme="minorBidi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attachedTemplate r:id="rId1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0000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1CED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CED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5B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7AE6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2C4BCA3"/>
    <w:rsid w:val="03C0D853"/>
    <w:rsid w:val="05A1A715"/>
    <w:rsid w:val="05AC66CC"/>
    <w:rsid w:val="0823ECD1"/>
    <w:rsid w:val="09B5F2F1"/>
    <w:rsid w:val="0A187BEF"/>
    <w:rsid w:val="1066D3AC"/>
    <w:rsid w:val="109DBD1B"/>
    <w:rsid w:val="11143646"/>
    <w:rsid w:val="1468083B"/>
    <w:rsid w:val="14B83F9B"/>
    <w:rsid w:val="18A93442"/>
    <w:rsid w:val="1BBD63A0"/>
    <w:rsid w:val="1D61D06F"/>
    <w:rsid w:val="1F1D5F66"/>
    <w:rsid w:val="1F5C9BCF"/>
    <w:rsid w:val="2202B36C"/>
    <w:rsid w:val="256F184E"/>
    <w:rsid w:val="270DAAC5"/>
    <w:rsid w:val="2B3F8E36"/>
    <w:rsid w:val="2B61AA20"/>
    <w:rsid w:val="2E66DBEA"/>
    <w:rsid w:val="2F555BCB"/>
    <w:rsid w:val="30FECCB4"/>
    <w:rsid w:val="313C6D80"/>
    <w:rsid w:val="332DFDEC"/>
    <w:rsid w:val="3742F86E"/>
    <w:rsid w:val="39B3F7B6"/>
    <w:rsid w:val="3DB10A81"/>
    <w:rsid w:val="3EDB8FDE"/>
    <w:rsid w:val="403F81CB"/>
    <w:rsid w:val="42A300CE"/>
    <w:rsid w:val="43D2FF06"/>
    <w:rsid w:val="4A2D2BE5"/>
    <w:rsid w:val="4A55CED5"/>
    <w:rsid w:val="4C99CF9A"/>
    <w:rsid w:val="4D8EC0AA"/>
    <w:rsid w:val="51D1DF7F"/>
    <w:rsid w:val="5349E5A6"/>
    <w:rsid w:val="536F9701"/>
    <w:rsid w:val="53D92C6A"/>
    <w:rsid w:val="55744C81"/>
    <w:rsid w:val="563CD134"/>
    <w:rsid w:val="5851D353"/>
    <w:rsid w:val="59461D4A"/>
    <w:rsid w:val="5A26DD88"/>
    <w:rsid w:val="5EF68986"/>
    <w:rsid w:val="63CC9545"/>
    <w:rsid w:val="67360B36"/>
    <w:rsid w:val="6768080F"/>
    <w:rsid w:val="696F2445"/>
    <w:rsid w:val="6DA7872D"/>
    <w:rsid w:val="6F249B42"/>
    <w:rsid w:val="7089350D"/>
    <w:rsid w:val="720CE373"/>
    <w:rsid w:val="723D2FE9"/>
    <w:rsid w:val="75564137"/>
    <w:rsid w:val="77243494"/>
    <w:rsid w:val="77BDD9B2"/>
    <w:rsid w:val="77CB6996"/>
    <w:rsid w:val="7835D7F1"/>
    <w:rsid w:val="787B2402"/>
    <w:rsid w:val="7927EB05"/>
    <w:rsid w:val="7999E3BF"/>
    <w:rsid w:val="7A0D09EC"/>
    <w:rsid w:val="7BB534A4"/>
    <w:rsid w:val="7BD0150E"/>
    <w:rsid w:val="7D2AB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hAnsi="Arial" w:cs="Arial" w:eastAsiaTheme="majorEastAsia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oloCarattere" w:customStyle="1">
    <w:name w:val="Titolo Carattere"/>
    <w:basedOn w:val="Carpredefinitoparagrafo"/>
    <w:link w:val="Titolo"/>
    <w:uiPriority w:val="10"/>
    <w:rsid w:val="004A4DE3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styleId="CODE" w:customStyle="1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styleId="apple-converted-space" w:customStyle="1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CH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650038"/>
    <w:rPr>
      <w:rFonts w:ascii="Courier New" w:hAnsi="Courier New" w:eastAsia="Times New Roman" w:cs="Courier New"/>
      <w:sz w:val="20"/>
      <w:szCs w:val="20"/>
      <w:lang w:eastAsia="it-CH"/>
    </w:rPr>
  </w:style>
  <w:style w:type="character" w:styleId="Titolo2Carattere" w:customStyle="1">
    <w:name w:val="Titolo 2 Carattere"/>
    <w:basedOn w:val="Carpredefinitoparagrafo"/>
    <w:link w:val="Titolo2"/>
    <w:uiPriority w:val="9"/>
    <w:rsid w:val="00E43E19"/>
    <w:rPr>
      <w:rFonts w:ascii="Arial" w:hAnsi="Arial" w:cs="Arial" w:eastAsiaTheme="majorEastAsia"/>
      <w:b/>
      <w:bCs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8C0989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xmlns:wp14="http://schemas.microsoft.com/office/word/2010/wordml" w:rsidR="00DE4EBE" w:rsidP="0080736A" w:rsidRDefault="0080736A" w14:paraId="4CFE8BB8" wp14:textId="77777777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5F1CED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1A6D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D3. Modello Diario.dotx</ap:Template>
  <ap:Application>Microsoft Word for the web</ap:Application>
  <ap:DocSecurity>0</ap:DocSecurity>
  <ap:ScaleCrop>false</ap:ScaleCrop>
  <ap:Company>Nome Progetto: MyRoutine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Ingrid Cereda</dc:creator>
  <keywords/>
  <dc:description/>
  <lastModifiedBy>Leonardo Vanini</lastModifiedBy>
  <revision>230</revision>
  <lastPrinted>2017-03-29T10:57:00.0000000Z</lastPrinted>
  <dcterms:created xsi:type="dcterms:W3CDTF">2026-01-26T14:27:00.0000000Z</dcterms:created>
  <dcterms:modified xsi:type="dcterms:W3CDTF">2026-05-15T09:31:37.8907880Z</dcterms:modified>
</coreProperties>
</file>