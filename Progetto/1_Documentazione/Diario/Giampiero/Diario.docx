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395FD9B3" w:rsidR="005D6E86" w:rsidRPr="001D1B3C" w:rsidRDefault="00B15551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1.5.25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6B777D95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01CE8957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36FE8C63" w14:textId="394B54C2" w:rsidR="000D6B81" w:rsidRDefault="00B15551">
            <w:pPr>
              <w:pStyle w:val="Paragrafoelenco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Creazione con Claude del css da qui fare un primo mockup per l’applicazione</w:t>
            </w:r>
          </w:p>
          <w:p w14:paraId="2A952059" w14:textId="77777777" w:rsidR="00B15551" w:rsidRDefault="00B15551">
            <w:pPr>
              <w:pStyle w:val="Paragrafoelenco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Modifica delle parti per essere coerenti con le user stories e gli use cases.</w:t>
            </w:r>
          </w:p>
          <w:p w14:paraId="3BDFF3E9" w14:textId="2322E585" w:rsidR="00B15551" w:rsidRPr="000D6B81" w:rsidRDefault="00B15551">
            <w:pPr>
              <w:pStyle w:val="Paragrafoelenco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Ultimazione dell’aspetto che avrà l’applicazione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1FAAA89F" w:rsidR="000E3821" w:rsidRPr="001D1B3C" w:rsidRDefault="000E3821" w:rsidP="00F95575">
            <w:pPr>
              <w:rPr>
                <w:rFonts w:ascii="Arial" w:hAnsi="Arial" w:cs="Arial"/>
              </w:rPr>
            </w:pP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58FF11A7" w:rsidR="00632B06" w:rsidRPr="001D1B3C" w:rsidRDefault="00B15551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Aspetto definitivo dell app definito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0C43A4F7" w:rsidR="0091560D" w:rsidRPr="001D1B3C" w:rsidRDefault="00B15551" w:rsidP="00AB23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Creazione di almeno due xaml per l’app(quella principale e quella delle impostazioni)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4A898168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6107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15551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69A53D82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B15551">
            <w:rPr>
              <w:rFonts w:ascii="Arial" w:hAnsi="Arial" w:cs="Arial"/>
            </w:rPr>
            <w:t>Claude Anthropic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37BED200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15551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152150D2" w14:textId="77777777" w:rsidR="00B15551" w:rsidRPr="00B15551" w:rsidRDefault="00B15551" w:rsidP="00B15551">
      <w:pPr>
        <w:pStyle w:val="Nessunaspaziatura"/>
        <w:rPr>
          <w:rFonts w:ascii="Arial" w:hAnsi="Arial" w:cs="Arial"/>
        </w:rPr>
      </w:pPr>
      <w:bookmarkStart w:id="3" w:name="_Hlk219186319"/>
      <w:r w:rsidRPr="00B15551">
        <w:rPr>
          <w:rFonts w:ascii="Arial" w:hAnsi="Arial" w:cs="Arial"/>
        </w:rPr>
        <w:t>sto facendo una applicazione con MAUI .NET 8.0 (parti come se fosse per android)e ho bisogno di una mano per il design. Se riuscivi a fare una cosa in html che poi posso usare per avere un riferimento da poi programmare mi aiuteresti. L'applicazione è MyRoutine e volevo utilizzare un tema ma non so ancora quale quindi se ne proponi un paio mi dai una mano. Ci saranno 5 schermate: Home. vorrei in alto l immagine profilo dell utente con un messaggio tipo "Bentornato {nome}" poi piu in basso una barra di avanzamento che indica quante delle task di oggi sono state completate. ancora piu in basso ci sono 3 task che sono da svolgere ordinate in ordine cronologico e quella che corrisponde all ora dove si e prefissato di farla viene evidenziata. in fondo abbiamo il sistema di navigazione che è una navbar con al centro i simboli delle vare pagine.</w:t>
      </w:r>
    </w:p>
    <w:p w14:paraId="3A263D6A" w14:textId="77777777" w:rsidR="00B15551" w:rsidRPr="00B15551" w:rsidRDefault="00B15551" w:rsidP="00B15551">
      <w:pPr>
        <w:pStyle w:val="Nessunaspaziatura"/>
        <w:rPr>
          <w:rFonts w:ascii="Arial" w:hAnsi="Arial" w:cs="Arial"/>
        </w:rPr>
      </w:pPr>
      <w:r w:rsidRPr="00B15551">
        <w:rPr>
          <w:rFonts w:ascii="Arial" w:hAnsi="Arial" w:cs="Arial"/>
        </w:rPr>
        <w:t>profilo. Se si clicca sull icona nell home o l icona nella navbar ti porta al profilo dove troviamo in alto l icona che si ingrandisce e sotto l icona si vede il nome e cognome dell utente. Sotto a quello si trovano i badge che hai completato, disposti in 4 colonne.</w:t>
      </w:r>
    </w:p>
    <w:p w14:paraId="680EDD07" w14:textId="77777777" w:rsidR="00B15551" w:rsidRPr="00B15551" w:rsidRDefault="00B15551" w:rsidP="00B15551">
      <w:pPr>
        <w:pStyle w:val="Nessunaspaziatura"/>
        <w:rPr>
          <w:rFonts w:ascii="Arial" w:hAnsi="Arial" w:cs="Arial"/>
        </w:rPr>
      </w:pPr>
      <w:r w:rsidRPr="00B15551">
        <w:rPr>
          <w:rFonts w:ascii="Arial" w:hAnsi="Arial" w:cs="Arial"/>
        </w:rPr>
        <w:t>agenda. l agenda sara divisa in box che rappresentano i giorni e quando ci clicchi ti si espande e ti fa vedere tutte le task di quel giorno. tra questi box l ultimo avra il sibolo dell'aggiungi per aggiungere le task che avranno un titolo una descrizione e un range di ora.</w:t>
      </w:r>
    </w:p>
    <w:p w14:paraId="1D42475D" w14:textId="77777777" w:rsidR="00B15551" w:rsidRPr="00B15551" w:rsidRDefault="00B15551" w:rsidP="00B15551">
      <w:pPr>
        <w:pStyle w:val="Nessunaspaziatura"/>
        <w:rPr>
          <w:rFonts w:ascii="Arial" w:hAnsi="Arial" w:cs="Arial"/>
        </w:rPr>
      </w:pPr>
      <w:r w:rsidRPr="00B15551">
        <w:rPr>
          <w:rFonts w:ascii="Arial" w:hAnsi="Arial" w:cs="Arial"/>
        </w:rPr>
        <w:t>impostazioni Qui ci saranno le impostazioni per il temae altre varie.</w:t>
      </w:r>
    </w:p>
    <w:p w14:paraId="12B86AE4" w14:textId="77777777" w:rsidR="00B15551" w:rsidRPr="00B15551" w:rsidRDefault="00B15551" w:rsidP="00B15551">
      <w:pPr>
        <w:pStyle w:val="Nessunaspaziatura"/>
        <w:rPr>
          <w:rFonts w:ascii="Arial" w:hAnsi="Arial" w:cs="Arial"/>
        </w:rPr>
      </w:pPr>
      <w:r w:rsidRPr="00B15551">
        <w:rPr>
          <w:rFonts w:ascii="Arial" w:hAnsi="Arial" w:cs="Arial"/>
        </w:rPr>
        <w:t>Statistiche Qui ci saranno le statistiche con tipo le missioni fatte questo mese i badge con le loro task da completare e insomma altre statistiche utili come i periodi piu densi di task</w:t>
      </w:r>
    </w:p>
    <w:p w14:paraId="5C786056" w14:textId="77777777" w:rsidR="00A46F22" w:rsidRPr="00872C0D" w:rsidRDefault="00A46F22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bookmarkEnd w:id="3"/>
    <w:p w14:paraId="10984E8B" w14:textId="77777777" w:rsidR="00B15551" w:rsidRPr="00B15551" w:rsidRDefault="00B15551" w:rsidP="00B15551">
      <w:pPr>
        <w:pStyle w:val="Nessunaspaziatura"/>
        <w:rPr>
          <w:rFonts w:ascii="Arial" w:hAnsi="Arial" w:cs="Arial"/>
        </w:rPr>
      </w:pPr>
      <w:r w:rsidRPr="00B15551">
        <w:rPr>
          <w:rFonts w:ascii="Arial" w:hAnsi="Arial" w:cs="Arial"/>
        </w:rPr>
        <w:t>Eccolo! Il file HTML mostra tutte e 5 le schermate affiancate con i due temi selezionabili in cima. Qualche nota sui due temi proposti:</w:t>
      </w:r>
    </w:p>
    <w:p w14:paraId="3E09E82A" w14:textId="77777777" w:rsidR="00B15551" w:rsidRPr="00B15551" w:rsidRDefault="00B15551" w:rsidP="00B15551">
      <w:pPr>
        <w:pStyle w:val="Nessunaspaziatura"/>
        <w:rPr>
          <w:rFonts w:ascii="Arial" w:hAnsi="Arial" w:cs="Arial"/>
        </w:rPr>
      </w:pPr>
      <w:r w:rsidRPr="00B15551">
        <w:rPr>
          <w:rFonts w:ascii="Segoe UI Emoji" w:hAnsi="Segoe UI Emoji" w:cs="Segoe UI Emoji"/>
          <w:b/>
          <w:bCs/>
        </w:rPr>
        <w:t>🌌</w:t>
      </w:r>
      <w:r w:rsidRPr="00B15551">
        <w:rPr>
          <w:rFonts w:ascii="Arial" w:hAnsi="Arial" w:cs="Arial"/>
          <w:b/>
          <w:bCs/>
        </w:rPr>
        <w:t xml:space="preserve"> Aurora (dark)</w:t>
      </w:r>
      <w:r w:rsidRPr="00B15551">
        <w:rPr>
          <w:rFonts w:ascii="Arial" w:hAnsi="Arial" w:cs="Arial"/>
        </w:rPr>
        <w:t xml:space="preserve"> — sfondo profondo quasi-nero con accento teal (#00DDB3) e viola (#7C6EF5). Ha un look premium, molto in stile app fitness/produttività moderna. La task attiva e la progress bar usano un gradiente teal→viola. Adatto se vuoi dare un senso di concentrazione e tecnologia.</w:t>
      </w:r>
    </w:p>
    <w:p w14:paraId="1D1C598B" w14:textId="77777777" w:rsidR="00B15551" w:rsidRPr="00B15551" w:rsidRDefault="00B15551" w:rsidP="00B15551">
      <w:pPr>
        <w:pStyle w:val="Nessunaspaziatura"/>
        <w:rPr>
          <w:rFonts w:ascii="Arial" w:hAnsi="Arial" w:cs="Arial"/>
        </w:rPr>
      </w:pPr>
      <w:r w:rsidRPr="00B15551">
        <w:rPr>
          <w:rFonts w:ascii="Segoe UI Symbol" w:hAnsi="Segoe UI Symbol" w:cs="Segoe UI Symbol"/>
          <w:b/>
          <w:bCs/>
        </w:rPr>
        <w:t>☀</w:t>
      </w:r>
      <w:r w:rsidRPr="00B15551">
        <w:rPr>
          <w:rFonts w:ascii="Arial" w:hAnsi="Arial" w:cs="Arial"/>
          <w:b/>
          <w:bCs/>
        </w:rPr>
        <w:t>️ Soleil (light)</w:t>
      </w:r>
      <w:r w:rsidRPr="00B15551">
        <w:rPr>
          <w:rFonts w:ascii="Arial" w:hAnsi="Arial" w:cs="Arial"/>
        </w:rPr>
        <w:t xml:space="preserve"> — sfondo crema caldo con arancione (#F97316) come colore primario e verde smeraldo (#10B981) come secondario. Più energico e "vivo", trasmette motivazione e positività. Ottimo se punti a un pubblico più ampio o vuoi un'app che si usi di giorno volentieri.</w:t>
      </w:r>
    </w:p>
    <w:p w14:paraId="278FB86E" w14:textId="77777777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7367A689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67BCC636" w:rsidR="00C14EAB" w:rsidRPr="00B15551" w:rsidRDefault="00B15551" w:rsidP="00624F63">
      <w:pPr>
        <w:pStyle w:val="Nessunaspaziatura"/>
        <w:spacing w:line="276" w:lineRule="auto"/>
        <w:rPr>
          <w:rFonts w:ascii="Arial" w:hAnsi="Arial" w:cs="Arial"/>
          <w:u w:val="single"/>
        </w:rPr>
      </w:pPr>
      <w:r>
        <w:rPr>
          <w:rFonts w:ascii="Arial" w:hAnsi="Arial" w:cs="Arial"/>
        </w:rPr>
        <w:t>Avrei fatto direttamente lo xaml</w:t>
      </w:r>
    </w:p>
    <w:sectPr w:rsidR="00C14EAB" w:rsidRPr="00B15551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DE8A66" w14:textId="77777777" w:rsidR="00AD0F8D" w:rsidRDefault="00AD0F8D" w:rsidP="00DC1A1A">
      <w:pPr>
        <w:spacing w:after="0" w:line="240" w:lineRule="auto"/>
      </w:pPr>
      <w:r>
        <w:separator/>
      </w:r>
    </w:p>
    <w:p w14:paraId="6E704724" w14:textId="77777777" w:rsidR="00AD0F8D" w:rsidRDefault="00AD0F8D"/>
    <w:p w14:paraId="646612FB" w14:textId="77777777" w:rsidR="00AD0F8D" w:rsidRDefault="00AD0F8D" w:rsidP="00454290"/>
  </w:endnote>
  <w:endnote w:type="continuationSeparator" w:id="0">
    <w:p w14:paraId="1BE1E229" w14:textId="77777777" w:rsidR="00AD0F8D" w:rsidRDefault="00AD0F8D" w:rsidP="00DC1A1A">
      <w:pPr>
        <w:spacing w:after="0" w:line="240" w:lineRule="auto"/>
      </w:pPr>
      <w:r>
        <w:continuationSeparator/>
      </w:r>
    </w:p>
    <w:p w14:paraId="43ADEDBA" w14:textId="77777777" w:rsidR="00AD0F8D" w:rsidRDefault="00AD0F8D"/>
    <w:p w14:paraId="0285C035" w14:textId="77777777" w:rsidR="00AD0F8D" w:rsidRDefault="00AD0F8D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40897A0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Simulatore Treni VR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CEB464" w14:textId="77777777" w:rsidR="00AD0F8D" w:rsidRDefault="00AD0F8D" w:rsidP="00DC1A1A">
      <w:pPr>
        <w:spacing w:after="0" w:line="240" w:lineRule="auto"/>
      </w:pPr>
      <w:r>
        <w:separator/>
      </w:r>
    </w:p>
    <w:p w14:paraId="5FEB4568" w14:textId="77777777" w:rsidR="00AD0F8D" w:rsidRDefault="00AD0F8D"/>
    <w:p w14:paraId="5FD281E4" w14:textId="77777777" w:rsidR="00AD0F8D" w:rsidRDefault="00AD0F8D" w:rsidP="00454290"/>
  </w:footnote>
  <w:footnote w:type="continuationSeparator" w:id="0">
    <w:p w14:paraId="5F5EF4DA" w14:textId="77777777" w:rsidR="00AD0F8D" w:rsidRDefault="00AD0F8D" w:rsidP="00DC1A1A">
      <w:pPr>
        <w:spacing w:after="0" w:line="240" w:lineRule="auto"/>
      </w:pPr>
      <w:r>
        <w:continuationSeparator/>
      </w:r>
    </w:p>
    <w:p w14:paraId="58E44A27" w14:textId="77777777" w:rsidR="00AD0F8D" w:rsidRDefault="00AD0F8D"/>
    <w:p w14:paraId="48FD96C7" w14:textId="77777777" w:rsidR="00AD0F8D" w:rsidRDefault="00AD0F8D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386E5EDB" w:rsidR="006E6CE4" w:rsidRPr="006E6CE4" w:rsidRDefault="00AB239B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Nome Cognome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36782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798"/>
    <w:rsid w:val="001D58AC"/>
    <w:rsid w:val="001D7660"/>
    <w:rsid w:val="001E2098"/>
    <w:rsid w:val="001E288D"/>
    <w:rsid w:val="001E29C5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0F8D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16E5"/>
    <w:rsid w:val="00B021BF"/>
    <w:rsid w:val="00B07D82"/>
    <w:rsid w:val="00B10338"/>
    <w:rsid w:val="00B12026"/>
    <w:rsid w:val="00B13199"/>
    <w:rsid w:val="00B138A7"/>
    <w:rsid w:val="00B15551"/>
    <w:rsid w:val="00B165ED"/>
    <w:rsid w:val="00B16E6E"/>
    <w:rsid w:val="00B20119"/>
    <w:rsid w:val="00B21574"/>
    <w:rsid w:val="00B22351"/>
    <w:rsid w:val="00B26B07"/>
    <w:rsid w:val="00B270C9"/>
    <w:rsid w:val="00B270FB"/>
    <w:rsid w:val="00B27B88"/>
    <w:rsid w:val="00B27F20"/>
    <w:rsid w:val="00B3029C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35EA"/>
    <w:rsid w:val="00F85B9C"/>
    <w:rsid w:val="00F92160"/>
    <w:rsid w:val="00F94FCA"/>
    <w:rsid w:val="00F95575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54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27987"/>
    <w:rsid w:val="00A33570"/>
    <w:rsid w:val="00A50FCC"/>
    <w:rsid w:val="00A722D4"/>
    <w:rsid w:val="00A817CA"/>
    <w:rsid w:val="00AE32CB"/>
    <w:rsid w:val="00AE405E"/>
    <w:rsid w:val="00B016E5"/>
    <w:rsid w:val="00B01CBF"/>
    <w:rsid w:val="00B13199"/>
    <w:rsid w:val="00B255ED"/>
    <w:rsid w:val="00B26B07"/>
    <w:rsid w:val="00B3029C"/>
    <w:rsid w:val="00B34858"/>
    <w:rsid w:val="00B4671D"/>
    <w:rsid w:val="00B532B4"/>
    <w:rsid w:val="00BC14BB"/>
    <w:rsid w:val="00BC3196"/>
    <w:rsid w:val="00BD2647"/>
    <w:rsid w:val="00BE1173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1280</TotalTime>
  <Pages>1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Simulatore Treni VR</Company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buy117@cpt.local</cp:lastModifiedBy>
  <cp:revision>229</cp:revision>
  <cp:lastPrinted>2017-03-29T10:57:00Z</cp:lastPrinted>
  <dcterms:created xsi:type="dcterms:W3CDTF">2026-01-26T14:27:00Z</dcterms:created>
  <dcterms:modified xsi:type="dcterms:W3CDTF">2026-05-08T11:31:00Z</dcterms:modified>
</cp:coreProperties>
</file>